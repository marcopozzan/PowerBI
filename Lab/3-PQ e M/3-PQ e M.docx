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0989" w14:textId="35D6185F" w:rsidR="00C40F9A" w:rsidRPr="00877439" w:rsidRDefault="00AC16D5" w:rsidP="00877439">
      <w:pPr>
        <w:pStyle w:val="Titolo"/>
        <w:jc w:val="center"/>
        <w:rPr>
          <w:b/>
          <w:sz w:val="144"/>
          <w:szCs w:val="144"/>
        </w:rPr>
      </w:pPr>
      <w:r>
        <w:rPr>
          <w:sz w:val="144"/>
          <w:szCs w:val="144"/>
        </w:rPr>
        <w:t>3</w:t>
      </w:r>
      <w:r w:rsidR="00877439" w:rsidRPr="00877439">
        <w:rPr>
          <w:sz w:val="144"/>
          <w:szCs w:val="144"/>
        </w:rPr>
        <w:t>-PQ e M</w:t>
      </w:r>
      <w:r w:rsidR="00D96A7C" w:rsidRPr="00877439">
        <w:rPr>
          <w:sz w:val="144"/>
          <w:szCs w:val="144"/>
        </w:rPr>
        <w:br w:type="page"/>
      </w:r>
    </w:p>
    <w:sdt>
      <w:sdtPr>
        <w:rPr>
          <w:rFonts w:asciiTheme="minorHAnsi" w:eastAsia="Times New Roman" w:hAnsiTheme="minorHAnsi" w:cs="Times New Roman"/>
          <w:b w:val="0"/>
          <w:bCs w:val="0"/>
          <w:color w:val="auto"/>
          <w:sz w:val="22"/>
          <w:szCs w:val="24"/>
        </w:rPr>
        <w:id w:val="1860155053"/>
        <w:docPartObj>
          <w:docPartGallery w:val="Table of Contents"/>
          <w:docPartUnique/>
        </w:docPartObj>
      </w:sdtPr>
      <w:sdtEndPr>
        <w:rPr>
          <w:rFonts w:ascii="Georgia" w:hAnsi="Georgia"/>
          <w:sz w:val="20"/>
        </w:rPr>
      </w:sdtEndPr>
      <w:sdtContent>
        <w:p w14:paraId="192AB200" w14:textId="77777777" w:rsidR="00C40F9A" w:rsidRPr="00295632" w:rsidRDefault="00C40F9A">
          <w:pPr>
            <w:pStyle w:val="Titolosommario"/>
            <w:rPr>
              <w:rFonts w:ascii="Ubuntu" w:hAnsi="Ubuntu" w:cstheme="minorHAnsi"/>
              <w:color w:val="00A5FF"/>
              <w:sz w:val="24"/>
            </w:rPr>
          </w:pPr>
          <w:r w:rsidRPr="00295632">
            <w:rPr>
              <w:rFonts w:ascii="Ubuntu" w:hAnsi="Ubuntu" w:cstheme="minorHAnsi"/>
              <w:color w:val="00A5FF"/>
              <w:sz w:val="24"/>
            </w:rPr>
            <w:t>Sommario</w:t>
          </w:r>
        </w:p>
        <w:p w14:paraId="1F35ECD7" w14:textId="681F987A" w:rsidR="00395373" w:rsidRPr="00295632" w:rsidRDefault="00982254">
          <w:pPr>
            <w:pStyle w:val="Sommario1"/>
            <w:rPr>
              <w:rFonts w:asciiTheme="minorHAnsi" w:eastAsiaTheme="minorEastAsia" w:hAnsiTheme="minorHAnsi" w:cstheme="minorBidi"/>
              <w:b w:val="0"/>
              <w:bCs w:val="0"/>
              <w:sz w:val="22"/>
              <w:szCs w:val="22"/>
            </w:rPr>
          </w:pPr>
          <w:r w:rsidRPr="00946E71">
            <w:rPr>
              <w:rFonts w:ascii="Ubuntu" w:hAnsi="Ubuntu"/>
              <w:color w:val="548DD4"/>
            </w:rPr>
            <w:fldChar w:fldCharType="begin"/>
          </w:r>
          <w:r w:rsidRPr="00295632">
            <w:rPr>
              <w:rFonts w:ascii="Ubuntu" w:hAnsi="Ubuntu"/>
              <w:color w:val="548DD4"/>
            </w:rPr>
            <w:instrText xml:space="preserve"> TOC \o "1-3" </w:instrText>
          </w:r>
          <w:r w:rsidRPr="00946E71">
            <w:rPr>
              <w:rFonts w:ascii="Ubuntu" w:hAnsi="Ubuntu"/>
              <w:color w:val="548DD4"/>
            </w:rPr>
            <w:fldChar w:fldCharType="separate"/>
          </w:r>
          <w:r w:rsidR="00395373" w:rsidRPr="00295632">
            <w:t>Overview</w:t>
          </w:r>
          <w:r w:rsidR="00395373" w:rsidRPr="00295632">
            <w:tab/>
          </w:r>
          <w:r w:rsidR="00395373">
            <w:fldChar w:fldCharType="begin"/>
          </w:r>
          <w:r w:rsidR="00395373" w:rsidRPr="00295632">
            <w:instrText xml:space="preserve"> PAGEREF _Toc514914690 \h </w:instrText>
          </w:r>
          <w:r w:rsidR="00395373">
            <w:fldChar w:fldCharType="separate"/>
          </w:r>
          <w:r w:rsidR="00395373" w:rsidRPr="00295632">
            <w:t>3</w:t>
          </w:r>
          <w:r w:rsidR="00395373">
            <w:fldChar w:fldCharType="end"/>
          </w:r>
        </w:p>
        <w:p w14:paraId="72CBA5EE" w14:textId="28B260A1" w:rsidR="00395373" w:rsidRPr="00CF33E9" w:rsidRDefault="00395373">
          <w:pPr>
            <w:pStyle w:val="Sommario1"/>
            <w:rPr>
              <w:rFonts w:asciiTheme="minorHAnsi" w:eastAsiaTheme="minorEastAsia" w:hAnsiTheme="minorHAnsi" w:cstheme="minorBidi"/>
              <w:b w:val="0"/>
              <w:bCs w:val="0"/>
              <w:sz w:val="22"/>
              <w:szCs w:val="22"/>
              <w:lang w:val="en-US"/>
            </w:rPr>
          </w:pPr>
          <w:r w:rsidRPr="00CF33E9">
            <w:rPr>
              <w:lang w:val="en-US"/>
            </w:rPr>
            <w:t>Power BI</w:t>
          </w:r>
          <w:r w:rsidRPr="00CF33E9">
            <w:rPr>
              <w:lang w:val="en-US"/>
            </w:rPr>
            <w:tab/>
          </w:r>
          <w:r>
            <w:fldChar w:fldCharType="begin"/>
          </w:r>
          <w:r w:rsidRPr="00CF33E9">
            <w:rPr>
              <w:lang w:val="en-US"/>
            </w:rPr>
            <w:instrText xml:space="preserve"> PAGEREF _Toc514914691 \h </w:instrText>
          </w:r>
          <w:r>
            <w:fldChar w:fldCharType="separate"/>
          </w:r>
          <w:r w:rsidRPr="00CF33E9">
            <w:rPr>
              <w:lang w:val="en-US"/>
            </w:rPr>
            <w:t>4</w:t>
          </w:r>
          <w:r>
            <w:fldChar w:fldCharType="end"/>
          </w:r>
        </w:p>
        <w:p w14:paraId="09A993A6" w14:textId="751D9680" w:rsidR="00395373" w:rsidRPr="00CF33E9" w:rsidRDefault="00395373">
          <w:pPr>
            <w:pStyle w:val="Sommario2"/>
            <w:tabs>
              <w:tab w:val="right" w:leader="dot" w:pos="9628"/>
            </w:tabs>
            <w:rPr>
              <w:rFonts w:asciiTheme="minorHAnsi" w:eastAsiaTheme="minorEastAsia" w:hAnsiTheme="minorHAnsi" w:cstheme="minorBidi"/>
              <w:noProof/>
              <w:sz w:val="22"/>
              <w:lang w:val="en-US"/>
            </w:rPr>
          </w:pPr>
          <w:r w:rsidRPr="00CF33E9">
            <w:rPr>
              <w:noProof/>
              <w:lang w:val="en-US"/>
            </w:rPr>
            <w:t>Data manipulation</w:t>
          </w:r>
          <w:r w:rsidRPr="00CF33E9">
            <w:rPr>
              <w:noProof/>
              <w:lang w:val="en-US"/>
            </w:rPr>
            <w:tab/>
          </w:r>
          <w:r>
            <w:rPr>
              <w:noProof/>
            </w:rPr>
            <w:fldChar w:fldCharType="begin"/>
          </w:r>
          <w:r w:rsidRPr="00CF33E9">
            <w:rPr>
              <w:noProof/>
              <w:lang w:val="en-US"/>
            </w:rPr>
            <w:instrText xml:space="preserve"> PAGEREF _Toc514914692 \h </w:instrText>
          </w:r>
          <w:r>
            <w:rPr>
              <w:noProof/>
            </w:rPr>
          </w:r>
          <w:r>
            <w:rPr>
              <w:noProof/>
            </w:rPr>
            <w:fldChar w:fldCharType="separate"/>
          </w:r>
          <w:r w:rsidRPr="00CF33E9">
            <w:rPr>
              <w:noProof/>
              <w:lang w:val="en-US"/>
            </w:rPr>
            <w:t>4</w:t>
          </w:r>
          <w:r>
            <w:rPr>
              <w:noProof/>
            </w:rPr>
            <w:fldChar w:fldCharType="end"/>
          </w:r>
        </w:p>
        <w:p w14:paraId="49920844" w14:textId="4BE84596" w:rsidR="00395373" w:rsidRPr="00295632" w:rsidRDefault="00395373">
          <w:pPr>
            <w:pStyle w:val="Sommario2"/>
            <w:tabs>
              <w:tab w:val="right" w:leader="dot" w:pos="9628"/>
            </w:tabs>
            <w:rPr>
              <w:rFonts w:asciiTheme="minorHAnsi" w:eastAsiaTheme="minorEastAsia" w:hAnsiTheme="minorHAnsi" w:cstheme="minorBidi"/>
              <w:noProof/>
              <w:sz w:val="22"/>
              <w:lang w:val="en-US"/>
            </w:rPr>
          </w:pPr>
          <w:r w:rsidRPr="00295632">
            <w:rPr>
              <w:noProof/>
              <w:lang w:val="en-US"/>
            </w:rPr>
            <w:t>Data visualization : Europe</w:t>
          </w:r>
          <w:r w:rsidRPr="00295632">
            <w:rPr>
              <w:noProof/>
              <w:lang w:val="en-US"/>
            </w:rPr>
            <w:tab/>
          </w:r>
          <w:r>
            <w:rPr>
              <w:noProof/>
            </w:rPr>
            <w:fldChar w:fldCharType="begin"/>
          </w:r>
          <w:r w:rsidRPr="00295632">
            <w:rPr>
              <w:noProof/>
              <w:lang w:val="en-US"/>
            </w:rPr>
            <w:instrText xml:space="preserve"> PAGEREF _Toc514914693 \h </w:instrText>
          </w:r>
          <w:r>
            <w:rPr>
              <w:noProof/>
            </w:rPr>
          </w:r>
          <w:r>
            <w:rPr>
              <w:noProof/>
            </w:rPr>
            <w:fldChar w:fldCharType="separate"/>
          </w:r>
          <w:r w:rsidRPr="00295632">
            <w:rPr>
              <w:noProof/>
              <w:lang w:val="en-US"/>
            </w:rPr>
            <w:t>13</w:t>
          </w:r>
          <w:r>
            <w:rPr>
              <w:noProof/>
            </w:rPr>
            <w:fldChar w:fldCharType="end"/>
          </w:r>
        </w:p>
        <w:p w14:paraId="0254050E" w14:textId="5B984D4D" w:rsidR="00395373" w:rsidRPr="00295632" w:rsidRDefault="00395373">
          <w:pPr>
            <w:pStyle w:val="Sommario2"/>
            <w:tabs>
              <w:tab w:val="right" w:leader="dot" w:pos="9628"/>
            </w:tabs>
            <w:rPr>
              <w:rFonts w:asciiTheme="minorHAnsi" w:eastAsiaTheme="minorEastAsia" w:hAnsiTheme="minorHAnsi" w:cstheme="minorBidi"/>
              <w:noProof/>
              <w:sz w:val="22"/>
              <w:lang w:val="en-US"/>
            </w:rPr>
          </w:pPr>
          <w:r w:rsidRPr="00295632">
            <w:rPr>
              <w:noProof/>
              <w:lang w:val="en-US"/>
            </w:rPr>
            <w:t>Data visualization : Europe Geo</w:t>
          </w:r>
          <w:r w:rsidRPr="00295632">
            <w:rPr>
              <w:noProof/>
              <w:lang w:val="en-US"/>
            </w:rPr>
            <w:tab/>
          </w:r>
          <w:r>
            <w:rPr>
              <w:noProof/>
            </w:rPr>
            <w:fldChar w:fldCharType="begin"/>
          </w:r>
          <w:r w:rsidRPr="00295632">
            <w:rPr>
              <w:noProof/>
              <w:lang w:val="en-US"/>
            </w:rPr>
            <w:instrText xml:space="preserve"> PAGEREF _Toc514914694 \h </w:instrText>
          </w:r>
          <w:r>
            <w:rPr>
              <w:noProof/>
            </w:rPr>
          </w:r>
          <w:r>
            <w:rPr>
              <w:noProof/>
            </w:rPr>
            <w:fldChar w:fldCharType="separate"/>
          </w:r>
          <w:r w:rsidRPr="00295632">
            <w:rPr>
              <w:noProof/>
              <w:lang w:val="en-US"/>
            </w:rPr>
            <w:t>24</w:t>
          </w:r>
          <w:r>
            <w:rPr>
              <w:noProof/>
            </w:rPr>
            <w:fldChar w:fldCharType="end"/>
          </w:r>
        </w:p>
        <w:p w14:paraId="6C529039" w14:textId="4EE00DA9" w:rsidR="00395373" w:rsidRPr="00CF33E9" w:rsidRDefault="00395373">
          <w:pPr>
            <w:pStyle w:val="Sommario2"/>
            <w:tabs>
              <w:tab w:val="right" w:leader="dot" w:pos="9628"/>
            </w:tabs>
            <w:rPr>
              <w:rFonts w:asciiTheme="minorHAnsi" w:eastAsiaTheme="minorEastAsia" w:hAnsiTheme="minorHAnsi" w:cstheme="minorBidi"/>
              <w:noProof/>
              <w:sz w:val="22"/>
              <w:lang w:val="en-US"/>
            </w:rPr>
          </w:pPr>
          <w:r w:rsidRPr="00CF33E9">
            <w:rPr>
              <w:noProof/>
              <w:lang w:val="en-US"/>
            </w:rPr>
            <w:t>Advanced</w:t>
          </w:r>
          <w:r w:rsidRPr="00CF33E9">
            <w:rPr>
              <w:noProof/>
              <w:lang w:val="en-US"/>
            </w:rPr>
            <w:tab/>
          </w:r>
          <w:r>
            <w:rPr>
              <w:noProof/>
            </w:rPr>
            <w:fldChar w:fldCharType="begin"/>
          </w:r>
          <w:r w:rsidRPr="00CF33E9">
            <w:rPr>
              <w:noProof/>
              <w:lang w:val="en-US"/>
            </w:rPr>
            <w:instrText xml:space="preserve"> PAGEREF _Toc514914695 \h </w:instrText>
          </w:r>
          <w:r>
            <w:rPr>
              <w:noProof/>
            </w:rPr>
          </w:r>
          <w:r>
            <w:rPr>
              <w:noProof/>
            </w:rPr>
            <w:fldChar w:fldCharType="separate"/>
          </w:r>
          <w:r w:rsidRPr="00CF33E9">
            <w:rPr>
              <w:noProof/>
              <w:lang w:val="en-US"/>
            </w:rPr>
            <w:t>27</w:t>
          </w:r>
          <w:r>
            <w:rPr>
              <w:noProof/>
            </w:rPr>
            <w:fldChar w:fldCharType="end"/>
          </w:r>
        </w:p>
        <w:p w14:paraId="3673C602" w14:textId="5A39BFB8" w:rsidR="00395373" w:rsidRPr="00CF33E9" w:rsidRDefault="00395373">
          <w:pPr>
            <w:pStyle w:val="Sommario3"/>
            <w:tabs>
              <w:tab w:val="right" w:leader="dot" w:pos="9628"/>
            </w:tabs>
            <w:rPr>
              <w:rFonts w:asciiTheme="minorHAnsi" w:eastAsiaTheme="minorEastAsia" w:hAnsiTheme="minorHAnsi" w:cstheme="minorBidi"/>
              <w:noProof/>
              <w:sz w:val="22"/>
              <w:lang w:val="en-US"/>
            </w:rPr>
          </w:pPr>
          <w:r w:rsidRPr="00CF33E9">
            <w:rPr>
              <w:noProof/>
              <w:lang w:val="en-US"/>
            </w:rPr>
            <w:t>Analytics pane</w:t>
          </w:r>
          <w:r w:rsidRPr="00CF33E9">
            <w:rPr>
              <w:noProof/>
              <w:lang w:val="en-US"/>
            </w:rPr>
            <w:tab/>
          </w:r>
          <w:r>
            <w:rPr>
              <w:noProof/>
            </w:rPr>
            <w:fldChar w:fldCharType="begin"/>
          </w:r>
          <w:r w:rsidRPr="00CF33E9">
            <w:rPr>
              <w:noProof/>
              <w:lang w:val="en-US"/>
            </w:rPr>
            <w:instrText xml:space="preserve"> PAGEREF _Toc514914696 \h </w:instrText>
          </w:r>
          <w:r>
            <w:rPr>
              <w:noProof/>
            </w:rPr>
          </w:r>
          <w:r>
            <w:rPr>
              <w:noProof/>
            </w:rPr>
            <w:fldChar w:fldCharType="separate"/>
          </w:r>
          <w:r w:rsidRPr="00CF33E9">
            <w:rPr>
              <w:noProof/>
              <w:lang w:val="en-US"/>
            </w:rPr>
            <w:t>27</w:t>
          </w:r>
          <w:r>
            <w:rPr>
              <w:noProof/>
            </w:rPr>
            <w:fldChar w:fldCharType="end"/>
          </w:r>
        </w:p>
        <w:p w14:paraId="1280097B" w14:textId="0AB95C0E" w:rsidR="00395373" w:rsidRPr="00CF33E9" w:rsidRDefault="00395373">
          <w:pPr>
            <w:pStyle w:val="Sommario3"/>
            <w:tabs>
              <w:tab w:val="right" w:leader="dot" w:pos="9628"/>
            </w:tabs>
            <w:rPr>
              <w:rFonts w:asciiTheme="minorHAnsi" w:eastAsiaTheme="minorEastAsia" w:hAnsiTheme="minorHAnsi" w:cstheme="minorBidi"/>
              <w:noProof/>
              <w:sz w:val="22"/>
              <w:lang w:val="en-US"/>
            </w:rPr>
          </w:pPr>
          <w:r w:rsidRPr="00CF33E9">
            <w:rPr>
              <w:noProof/>
              <w:lang w:val="en-US"/>
            </w:rPr>
            <w:t>New quick measure</w:t>
          </w:r>
          <w:r w:rsidRPr="00CF33E9">
            <w:rPr>
              <w:noProof/>
              <w:lang w:val="en-US"/>
            </w:rPr>
            <w:tab/>
          </w:r>
          <w:r>
            <w:rPr>
              <w:noProof/>
            </w:rPr>
            <w:fldChar w:fldCharType="begin"/>
          </w:r>
          <w:r w:rsidRPr="00CF33E9">
            <w:rPr>
              <w:noProof/>
              <w:lang w:val="en-US"/>
            </w:rPr>
            <w:instrText xml:space="preserve"> PAGEREF _Toc514914697 \h </w:instrText>
          </w:r>
          <w:r>
            <w:rPr>
              <w:noProof/>
            </w:rPr>
          </w:r>
          <w:r>
            <w:rPr>
              <w:noProof/>
            </w:rPr>
            <w:fldChar w:fldCharType="separate"/>
          </w:r>
          <w:r w:rsidRPr="00CF33E9">
            <w:rPr>
              <w:noProof/>
              <w:lang w:val="en-US"/>
            </w:rPr>
            <w:t>29</w:t>
          </w:r>
          <w:r>
            <w:rPr>
              <w:noProof/>
            </w:rPr>
            <w:fldChar w:fldCharType="end"/>
          </w:r>
        </w:p>
        <w:p w14:paraId="54F8637D" w14:textId="3A383C92" w:rsidR="00395373" w:rsidRPr="00295632" w:rsidRDefault="00395373">
          <w:pPr>
            <w:pStyle w:val="Sommario3"/>
            <w:tabs>
              <w:tab w:val="right" w:leader="dot" w:pos="9628"/>
            </w:tabs>
            <w:rPr>
              <w:rFonts w:asciiTheme="minorHAnsi" w:eastAsiaTheme="minorEastAsia" w:hAnsiTheme="minorHAnsi" w:cstheme="minorBidi"/>
              <w:noProof/>
              <w:sz w:val="22"/>
              <w:lang w:val="en-US"/>
            </w:rPr>
          </w:pPr>
          <w:r w:rsidRPr="00295632">
            <w:rPr>
              <w:noProof/>
              <w:lang w:val="en-US"/>
            </w:rPr>
            <w:t>Grouping o Binning</w:t>
          </w:r>
          <w:r w:rsidRPr="00295632">
            <w:rPr>
              <w:noProof/>
              <w:lang w:val="en-US"/>
            </w:rPr>
            <w:tab/>
          </w:r>
          <w:r>
            <w:rPr>
              <w:noProof/>
            </w:rPr>
            <w:fldChar w:fldCharType="begin"/>
          </w:r>
          <w:r w:rsidRPr="00295632">
            <w:rPr>
              <w:noProof/>
              <w:lang w:val="en-US"/>
            </w:rPr>
            <w:instrText xml:space="preserve"> PAGEREF _Toc514914698 \h </w:instrText>
          </w:r>
          <w:r>
            <w:rPr>
              <w:noProof/>
            </w:rPr>
          </w:r>
          <w:r>
            <w:rPr>
              <w:noProof/>
            </w:rPr>
            <w:fldChar w:fldCharType="separate"/>
          </w:r>
          <w:r w:rsidRPr="00295632">
            <w:rPr>
              <w:noProof/>
              <w:lang w:val="en-US"/>
            </w:rPr>
            <w:t>31</w:t>
          </w:r>
          <w:r>
            <w:rPr>
              <w:noProof/>
            </w:rPr>
            <w:fldChar w:fldCharType="end"/>
          </w:r>
        </w:p>
        <w:p w14:paraId="580D87E7" w14:textId="71AFB49C" w:rsidR="00395373" w:rsidRDefault="00395373">
          <w:pPr>
            <w:pStyle w:val="Sommario3"/>
            <w:tabs>
              <w:tab w:val="right" w:leader="dot" w:pos="9628"/>
            </w:tabs>
            <w:rPr>
              <w:rFonts w:asciiTheme="minorHAnsi" w:eastAsiaTheme="minorEastAsia" w:hAnsiTheme="minorHAnsi" w:cstheme="minorBidi"/>
              <w:noProof/>
              <w:sz w:val="22"/>
            </w:rPr>
          </w:pPr>
          <w:r>
            <w:rPr>
              <w:noProof/>
            </w:rPr>
            <w:t>Bookmark</w:t>
          </w:r>
          <w:r>
            <w:rPr>
              <w:noProof/>
            </w:rPr>
            <w:tab/>
          </w:r>
          <w:r>
            <w:rPr>
              <w:noProof/>
            </w:rPr>
            <w:fldChar w:fldCharType="begin"/>
          </w:r>
          <w:r>
            <w:rPr>
              <w:noProof/>
            </w:rPr>
            <w:instrText xml:space="preserve"> PAGEREF _Toc514914699 \h </w:instrText>
          </w:r>
          <w:r>
            <w:rPr>
              <w:noProof/>
            </w:rPr>
          </w:r>
          <w:r>
            <w:rPr>
              <w:noProof/>
            </w:rPr>
            <w:fldChar w:fldCharType="separate"/>
          </w:r>
          <w:r>
            <w:rPr>
              <w:noProof/>
            </w:rPr>
            <w:t>33</w:t>
          </w:r>
          <w:r>
            <w:rPr>
              <w:noProof/>
            </w:rPr>
            <w:fldChar w:fldCharType="end"/>
          </w:r>
        </w:p>
        <w:p w14:paraId="3BBA24F5" w14:textId="43153242" w:rsidR="00C40F9A" w:rsidRDefault="00982254">
          <w:r w:rsidRPr="00946E71">
            <w:rPr>
              <w:rFonts w:ascii="Ubuntu" w:hAnsi="Ubuntu"/>
              <w:b/>
              <w:color w:val="548DD4"/>
              <w:sz w:val="24"/>
            </w:rPr>
            <w:fldChar w:fldCharType="end"/>
          </w:r>
        </w:p>
      </w:sdtContent>
    </w:sdt>
    <w:p w14:paraId="6F28A883" w14:textId="77777777" w:rsidR="00C40F9A" w:rsidRDefault="00C40F9A" w:rsidP="00EB234F">
      <w:pPr>
        <w:pStyle w:val="Titolo1"/>
        <w:rPr>
          <w:rFonts w:cs="Times New Roman"/>
          <w:b w:val="0"/>
          <w:kern w:val="0"/>
          <w:sz w:val="22"/>
          <w:szCs w:val="24"/>
        </w:rPr>
      </w:pPr>
    </w:p>
    <w:p w14:paraId="05D59DCF" w14:textId="77777777" w:rsidR="00C40F9A" w:rsidRDefault="00C40F9A">
      <w:pPr>
        <w:spacing w:line="240" w:lineRule="auto"/>
        <w:ind w:firstLine="0"/>
        <w:jc w:val="left"/>
        <w:rPr>
          <w:rFonts w:cs="Arial"/>
          <w:b/>
          <w:kern w:val="32"/>
          <w:sz w:val="28"/>
          <w:szCs w:val="32"/>
          <w:u w:color="3366FF"/>
        </w:rPr>
      </w:pPr>
      <w:r>
        <w:br w:type="page"/>
      </w:r>
    </w:p>
    <w:p w14:paraId="6F13B72F" w14:textId="77777777" w:rsidR="00D96A7C" w:rsidRPr="003511FB" w:rsidRDefault="00080AD7" w:rsidP="005677A7">
      <w:pPr>
        <w:pStyle w:val="Titolo1"/>
      </w:pPr>
      <w:bookmarkStart w:id="0" w:name="_Toc514914690"/>
      <w:r>
        <w:lastRenderedPageBreak/>
        <w:t>Overview</w:t>
      </w:r>
      <w:bookmarkEnd w:id="0"/>
    </w:p>
    <w:p w14:paraId="62676DA0" w14:textId="5DB4F9FA" w:rsidR="0036220C" w:rsidRDefault="00252460" w:rsidP="00891D39">
      <w:r>
        <w:t xml:space="preserve">In questo hands-on avrete l’opportunità di lavorare con </w:t>
      </w:r>
      <w:r w:rsidR="00880223">
        <w:t>Power BI</w:t>
      </w:r>
      <w:r>
        <w:t>.</w:t>
      </w:r>
    </w:p>
    <w:p w14:paraId="34E56E2A" w14:textId="7CE33F1B" w:rsidR="00252460" w:rsidRDefault="00252460" w:rsidP="000475BD">
      <w:pPr>
        <w:ind w:firstLine="0"/>
      </w:pPr>
      <w:r>
        <w:t xml:space="preserve">Per questo scopo analizzeremo i dati demografici ed economici degli stati dell’unione europea. Tali dati sono di dominio pubblico </w:t>
      </w:r>
      <w:r w:rsidR="00B50930">
        <w:t xml:space="preserve">al seguente link </w:t>
      </w:r>
      <w:hyperlink r:id="rId8" w:history="1">
        <w:r w:rsidR="00B50930" w:rsidRPr="00BB1FBF">
          <w:rPr>
            <w:rStyle w:val="Collegamentoipertestuale"/>
          </w:rPr>
          <w:t>http://ec.europa.eu/eurostat/data/database</w:t>
        </w:r>
      </w:hyperlink>
      <w:r w:rsidR="00B50930">
        <w:t xml:space="preserve"> , </w:t>
      </w:r>
      <w:r>
        <w:t xml:space="preserve">verranno caricati in </w:t>
      </w:r>
      <w:r w:rsidR="00880223">
        <w:t>Power BI</w:t>
      </w:r>
      <w:r>
        <w:t xml:space="preserve"> attraverso dei file Excel.</w:t>
      </w:r>
    </w:p>
    <w:p w14:paraId="60C00F55" w14:textId="77777777" w:rsidR="00252460" w:rsidRDefault="00252460" w:rsidP="00891D39">
      <w:r>
        <w:t>Il risultato sarà ottenere una dashboard con due fogli.</w:t>
      </w:r>
    </w:p>
    <w:p w14:paraId="4319140F" w14:textId="77777777" w:rsidR="00A2412D" w:rsidRDefault="00A2412D" w:rsidP="00891D39"/>
    <w:p w14:paraId="342357AB" w14:textId="57AFB333" w:rsidR="00252460" w:rsidRDefault="00520008" w:rsidP="00520008">
      <w:pPr>
        <w:ind w:firstLine="0"/>
        <w:jc w:val="center"/>
      </w:pPr>
      <w:r w:rsidRPr="00520008">
        <w:rPr>
          <w:noProof/>
        </w:rPr>
        <w:drawing>
          <wp:inline distT="0" distB="0" distL="0" distR="0" wp14:anchorId="0A7AA36B" wp14:editId="1430C0F5">
            <wp:extent cx="5556001" cy="3213811"/>
            <wp:effectExtent l="0" t="0" r="6985" b="571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459" cy="3217547"/>
                    </a:xfrm>
                    <a:prstGeom prst="rect">
                      <a:avLst/>
                    </a:prstGeom>
                  </pic:spPr>
                </pic:pic>
              </a:graphicData>
            </a:graphic>
          </wp:inline>
        </w:drawing>
      </w:r>
    </w:p>
    <w:p w14:paraId="4AE71B41" w14:textId="77777777" w:rsidR="00A2412D" w:rsidRDefault="00A2412D" w:rsidP="00A2412D">
      <w:pPr>
        <w:ind w:firstLine="0"/>
        <w:jc w:val="center"/>
      </w:pPr>
    </w:p>
    <w:p w14:paraId="1F0D682E" w14:textId="77777777" w:rsidR="00A2412D" w:rsidRDefault="00A2412D" w:rsidP="00A2412D">
      <w:pPr>
        <w:ind w:firstLine="0"/>
        <w:jc w:val="center"/>
      </w:pPr>
    </w:p>
    <w:p w14:paraId="60625ED6" w14:textId="46C93B48" w:rsidR="00252460" w:rsidRDefault="00443165" w:rsidP="00E45308">
      <w:pPr>
        <w:ind w:firstLine="0"/>
        <w:jc w:val="center"/>
      </w:pPr>
      <w:r w:rsidRPr="00443165">
        <w:rPr>
          <w:noProof/>
        </w:rPr>
        <w:drawing>
          <wp:inline distT="0" distB="0" distL="0" distR="0" wp14:anchorId="30F41D09" wp14:editId="4582C85B">
            <wp:extent cx="5561568" cy="3216454"/>
            <wp:effectExtent l="0" t="0" r="127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913" cy="3221858"/>
                    </a:xfrm>
                    <a:prstGeom prst="rect">
                      <a:avLst/>
                    </a:prstGeom>
                  </pic:spPr>
                </pic:pic>
              </a:graphicData>
            </a:graphic>
          </wp:inline>
        </w:drawing>
      </w:r>
    </w:p>
    <w:p w14:paraId="38DD2570" w14:textId="77777777" w:rsidR="00E45308" w:rsidRDefault="00E45308" w:rsidP="00E45308">
      <w:pPr>
        <w:ind w:firstLine="0"/>
        <w:jc w:val="center"/>
      </w:pPr>
    </w:p>
    <w:p w14:paraId="16F21088" w14:textId="77777777" w:rsidR="00C833D9" w:rsidRDefault="00C833D9" w:rsidP="00E45308">
      <w:pPr>
        <w:ind w:firstLine="0"/>
        <w:jc w:val="center"/>
      </w:pPr>
    </w:p>
    <w:p w14:paraId="5F70F8E3" w14:textId="4D83C334" w:rsidR="00252460" w:rsidRDefault="00AC2DFC" w:rsidP="00252460">
      <w:pPr>
        <w:pStyle w:val="Titolo1"/>
      </w:pPr>
      <w:bookmarkStart w:id="1" w:name="_Toc514914691"/>
      <w:r>
        <w:t>Power BI</w:t>
      </w:r>
      <w:bookmarkEnd w:id="1"/>
    </w:p>
    <w:p w14:paraId="0C09013F" w14:textId="54587A0F" w:rsidR="00C833D9" w:rsidRDefault="00786502" w:rsidP="00252460">
      <w:r>
        <w:t xml:space="preserve">Scaricare dall’indirizzo </w:t>
      </w:r>
      <w:hyperlink r:id="rId11" w:history="1">
        <w:r w:rsidRPr="0011742D">
          <w:rPr>
            <w:rStyle w:val="Collegamentoipertestuale"/>
          </w:rPr>
          <w:t>https://www.microsoft.com/en-us/download/details.aspx?id=45331</w:t>
        </w:r>
      </w:hyperlink>
      <w:r>
        <w:t xml:space="preserve"> l’ultima versione di Power BI Desktop ed installare l’applicazione.</w:t>
      </w:r>
    </w:p>
    <w:p w14:paraId="614F6EA9" w14:textId="3B8F6C63" w:rsidR="00786502" w:rsidRDefault="00786502" w:rsidP="00252460">
      <w:r>
        <w:t>Successivamente aprire l’applicazione</w:t>
      </w:r>
      <w:r w:rsidR="00250E41">
        <w:t xml:space="preserve"> e salvare subito il progetto con il nome </w:t>
      </w:r>
      <w:r w:rsidR="00250E41" w:rsidRPr="00250E41">
        <w:t>Hands</w:t>
      </w:r>
      <w:r w:rsidR="00250E41">
        <w:t xml:space="preserve"> + il numero della postazione nella </w:t>
      </w:r>
      <w:r w:rsidR="00054AB7">
        <w:t>cartella fornita con all’interno i vari file per completare l’esercitazione.</w:t>
      </w:r>
    </w:p>
    <w:p w14:paraId="69DC76BD" w14:textId="77777777" w:rsidR="00786502" w:rsidRDefault="00786502" w:rsidP="00252460"/>
    <w:p w14:paraId="150FEA28" w14:textId="00E069A1" w:rsidR="00252460" w:rsidRPr="00252460" w:rsidRDefault="00786502" w:rsidP="00252460">
      <w:r w:rsidRPr="00786502">
        <w:rPr>
          <w:noProof/>
        </w:rPr>
        <w:drawing>
          <wp:inline distT="0" distB="0" distL="0" distR="0" wp14:anchorId="3C410866" wp14:editId="756D88B5">
            <wp:extent cx="6120130" cy="3281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81680"/>
                    </a:xfrm>
                    <a:prstGeom prst="rect">
                      <a:avLst/>
                    </a:prstGeom>
                  </pic:spPr>
                </pic:pic>
              </a:graphicData>
            </a:graphic>
          </wp:inline>
        </w:drawing>
      </w:r>
    </w:p>
    <w:p w14:paraId="1E96B8BB" w14:textId="77777777" w:rsidR="00252460" w:rsidRDefault="00252460" w:rsidP="00891D39"/>
    <w:p w14:paraId="17399A41" w14:textId="77777777" w:rsidR="00252460" w:rsidRDefault="00252460" w:rsidP="00891D39"/>
    <w:p w14:paraId="17DF6B8F" w14:textId="24F64885" w:rsidR="00E45308" w:rsidRDefault="0027512A" w:rsidP="00E45308">
      <w:pPr>
        <w:pStyle w:val="Titolo2"/>
      </w:pPr>
      <w:bookmarkStart w:id="2" w:name="_Toc514914692"/>
      <w:r>
        <w:t>Data manipulation</w:t>
      </w:r>
      <w:bookmarkEnd w:id="2"/>
    </w:p>
    <w:tbl>
      <w:tblPr>
        <w:tblStyle w:val="Grigliatabella"/>
        <w:tblW w:w="10669" w:type="dxa"/>
        <w:tblLook w:val="04A0" w:firstRow="1" w:lastRow="0" w:firstColumn="1" w:lastColumn="0" w:noHBand="0" w:noVBand="1"/>
      </w:tblPr>
      <w:tblGrid>
        <w:gridCol w:w="2016"/>
        <w:gridCol w:w="8653"/>
      </w:tblGrid>
      <w:tr w:rsidR="00893BD9" w14:paraId="07988A1E" w14:textId="77777777" w:rsidTr="00F33646">
        <w:trPr>
          <w:trHeight w:val="563"/>
        </w:trPr>
        <w:tc>
          <w:tcPr>
            <w:tcW w:w="2016" w:type="dxa"/>
            <w:shd w:val="clear" w:color="auto" w:fill="00B0F0"/>
          </w:tcPr>
          <w:p w14:paraId="712E0C69" w14:textId="77777777" w:rsidR="00125035" w:rsidRDefault="00125035" w:rsidP="00125035">
            <w:pPr>
              <w:pStyle w:val="TableParagraph"/>
              <w:spacing w:before="81"/>
              <w:ind w:left="48"/>
              <w:rPr>
                <w:rFonts w:ascii="Arial" w:eastAsia="Arial" w:hAnsi="Arial" w:cs="Arial"/>
                <w:sz w:val="20"/>
                <w:szCs w:val="20"/>
              </w:rPr>
            </w:pPr>
            <w:r>
              <w:rPr>
                <w:rFonts w:ascii="Arial"/>
                <w:b/>
                <w:sz w:val="20"/>
              </w:rPr>
              <w:t>Azione</w:t>
            </w:r>
          </w:p>
        </w:tc>
        <w:tc>
          <w:tcPr>
            <w:tcW w:w="8653" w:type="dxa"/>
            <w:shd w:val="clear" w:color="auto" w:fill="00B0F0"/>
          </w:tcPr>
          <w:p w14:paraId="0E9F1295" w14:textId="77777777" w:rsidR="00125035" w:rsidRDefault="00125035" w:rsidP="00125035">
            <w:pPr>
              <w:pStyle w:val="TableParagraph"/>
              <w:spacing w:before="81"/>
              <w:ind w:left="47"/>
              <w:rPr>
                <w:rFonts w:ascii="Arial" w:eastAsia="Arial" w:hAnsi="Arial" w:cs="Arial"/>
                <w:sz w:val="20"/>
                <w:szCs w:val="20"/>
              </w:rPr>
            </w:pPr>
            <w:r>
              <w:rPr>
                <w:rFonts w:ascii="Arial"/>
                <w:b/>
                <w:sz w:val="20"/>
              </w:rPr>
              <w:t>Screenshot</w:t>
            </w:r>
          </w:p>
        </w:tc>
      </w:tr>
      <w:tr w:rsidR="00893BD9" w14:paraId="7E628F2D" w14:textId="77777777" w:rsidTr="00F33646">
        <w:tc>
          <w:tcPr>
            <w:tcW w:w="2016" w:type="dxa"/>
          </w:tcPr>
          <w:p w14:paraId="73AEB1EA" w14:textId="00A76186" w:rsidR="00786502" w:rsidRPr="00786502" w:rsidRDefault="00C833D9" w:rsidP="00021AA3">
            <w:pPr>
              <w:ind w:firstLine="0"/>
            </w:pPr>
            <w:r w:rsidRPr="001121C7">
              <w:t>Aggiungere i</w:t>
            </w:r>
            <w:r w:rsidR="00125035" w:rsidRPr="001121C7">
              <w:t xml:space="preserve"> due file excel</w:t>
            </w:r>
            <w:r w:rsidR="00786502" w:rsidRPr="001121C7">
              <w:t xml:space="preserve">. Possiamo caricare solo un file alla volta. </w:t>
            </w:r>
            <w:r w:rsidR="00786502">
              <w:t xml:space="preserve">Quindi incominciamo con  </w:t>
            </w:r>
            <w:r w:rsidR="005E4C22">
              <w:t xml:space="preserve">scegliere il file </w:t>
            </w:r>
            <w:r w:rsidR="00786502" w:rsidRPr="005E4C22">
              <w:t>Demographincs.xlsx</w:t>
            </w:r>
            <w:r w:rsidR="00117D32">
              <w:t xml:space="preserve"> </w:t>
            </w:r>
          </w:p>
          <w:p w14:paraId="0641F183" w14:textId="77777777" w:rsidR="00125035" w:rsidRDefault="00125035" w:rsidP="00021AA3"/>
        </w:tc>
        <w:tc>
          <w:tcPr>
            <w:tcW w:w="8653" w:type="dxa"/>
          </w:tcPr>
          <w:p w14:paraId="2ADAD75B" w14:textId="137BAC4E" w:rsidR="00125035" w:rsidRDefault="00786502" w:rsidP="00125035">
            <w:pPr>
              <w:ind w:firstLine="0"/>
            </w:pPr>
            <w:r w:rsidRPr="00786502">
              <w:rPr>
                <w:noProof/>
              </w:rPr>
              <w:drawing>
                <wp:inline distT="0" distB="0" distL="0" distR="0" wp14:anchorId="3EC2C006" wp14:editId="392F5EA9">
                  <wp:extent cx="2997698" cy="169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197" cy="1701810"/>
                          </a:xfrm>
                          <a:prstGeom prst="rect">
                            <a:avLst/>
                          </a:prstGeom>
                        </pic:spPr>
                      </pic:pic>
                    </a:graphicData>
                  </a:graphic>
                </wp:inline>
              </w:drawing>
            </w:r>
            <w:r w:rsidR="00522E00" w:rsidRPr="00522E00">
              <w:rPr>
                <w:noProof/>
              </w:rPr>
              <w:drawing>
                <wp:inline distT="0" distB="0" distL="0" distR="0" wp14:anchorId="0A8DDF24" wp14:editId="7FB62165">
                  <wp:extent cx="1463167" cy="175275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3167" cy="1752752"/>
                          </a:xfrm>
                          <a:prstGeom prst="rect">
                            <a:avLst/>
                          </a:prstGeom>
                        </pic:spPr>
                      </pic:pic>
                    </a:graphicData>
                  </a:graphic>
                </wp:inline>
              </w:drawing>
            </w:r>
          </w:p>
          <w:p w14:paraId="2A69BF61" w14:textId="77777777" w:rsidR="00125035" w:rsidRDefault="00786502" w:rsidP="00125035">
            <w:pPr>
              <w:ind w:firstLine="0"/>
            </w:pPr>
            <w:r w:rsidRPr="00786502">
              <w:rPr>
                <w:noProof/>
              </w:rPr>
              <w:lastRenderedPageBreak/>
              <w:drawing>
                <wp:inline distT="0" distB="0" distL="0" distR="0" wp14:anchorId="03B15E62" wp14:editId="4DF15AB1">
                  <wp:extent cx="4041914" cy="1972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1711" cy="2021008"/>
                          </a:xfrm>
                          <a:prstGeom prst="rect">
                            <a:avLst/>
                          </a:prstGeom>
                        </pic:spPr>
                      </pic:pic>
                    </a:graphicData>
                  </a:graphic>
                </wp:inline>
              </w:drawing>
            </w:r>
          </w:p>
          <w:p w14:paraId="28848156" w14:textId="7B924D18" w:rsidR="00786502" w:rsidRDefault="00786502" w:rsidP="00125035">
            <w:pPr>
              <w:ind w:firstLine="0"/>
            </w:pPr>
          </w:p>
        </w:tc>
      </w:tr>
      <w:tr w:rsidR="00893BD9" w14:paraId="31EE6051" w14:textId="77777777" w:rsidTr="00F33646">
        <w:tc>
          <w:tcPr>
            <w:tcW w:w="2016" w:type="dxa"/>
          </w:tcPr>
          <w:p w14:paraId="5B2BBB35" w14:textId="2E6382F7" w:rsidR="00DD731B" w:rsidRDefault="005E4C22" w:rsidP="00021AA3">
            <w:pPr>
              <w:ind w:firstLine="0"/>
            </w:pPr>
            <w:r>
              <w:lastRenderedPageBreak/>
              <w:t>Selezionare il tab</w:t>
            </w:r>
            <w:r w:rsidR="00117D32">
              <w:t xml:space="preserve"> “demographics”</w:t>
            </w:r>
            <w:r>
              <w:t xml:space="preserve"> del file </w:t>
            </w:r>
            <w:r w:rsidR="00DD731B">
              <w:t xml:space="preserve">e premere il tasto </w:t>
            </w:r>
            <w:r w:rsidR="007C1F4D">
              <w:t>“</w:t>
            </w:r>
            <w:r w:rsidR="00DD731B">
              <w:t>edit</w:t>
            </w:r>
            <w:r w:rsidR="007C1F4D">
              <w:t>”</w:t>
            </w:r>
            <w:r w:rsidR="00DD731B">
              <w:t xml:space="preserve"> per applicare le modifiche al file prima di caricarlo nel modello.</w:t>
            </w:r>
          </w:p>
          <w:p w14:paraId="261BAC1F" w14:textId="2801A63B" w:rsidR="00125035" w:rsidRDefault="00125035" w:rsidP="00021AA3"/>
        </w:tc>
        <w:tc>
          <w:tcPr>
            <w:tcW w:w="8653" w:type="dxa"/>
          </w:tcPr>
          <w:p w14:paraId="23AC50BC" w14:textId="669F5546" w:rsidR="00DD731B" w:rsidRDefault="005E4C22" w:rsidP="00125035">
            <w:pPr>
              <w:ind w:firstLine="0"/>
            </w:pPr>
            <w:r w:rsidRPr="00786502">
              <w:rPr>
                <w:noProof/>
              </w:rPr>
              <w:drawing>
                <wp:inline distT="0" distB="0" distL="0" distR="0" wp14:anchorId="21952A2B" wp14:editId="29DBBF14">
                  <wp:extent cx="4044629" cy="1813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221" cy="1819206"/>
                          </a:xfrm>
                          <a:prstGeom prst="rect">
                            <a:avLst/>
                          </a:prstGeom>
                        </pic:spPr>
                      </pic:pic>
                    </a:graphicData>
                  </a:graphic>
                </wp:inline>
              </w:drawing>
            </w:r>
          </w:p>
          <w:p w14:paraId="09973CEB" w14:textId="77777777" w:rsidR="00DD731B" w:rsidRDefault="00DD731B" w:rsidP="00125035">
            <w:pPr>
              <w:ind w:firstLine="0"/>
            </w:pPr>
          </w:p>
          <w:p w14:paraId="0EA6D963" w14:textId="6659F22B" w:rsidR="00125035" w:rsidRDefault="005E4C22" w:rsidP="00125035">
            <w:pPr>
              <w:ind w:firstLine="0"/>
            </w:pPr>
            <w:r w:rsidRPr="005E4C22">
              <w:rPr>
                <w:noProof/>
              </w:rPr>
              <w:drawing>
                <wp:inline distT="0" distB="0" distL="0" distR="0" wp14:anchorId="3FBFC812" wp14:editId="6CDAE276">
                  <wp:extent cx="4269818" cy="982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0267" cy="992292"/>
                          </a:xfrm>
                          <a:prstGeom prst="rect">
                            <a:avLst/>
                          </a:prstGeom>
                        </pic:spPr>
                      </pic:pic>
                    </a:graphicData>
                  </a:graphic>
                </wp:inline>
              </w:drawing>
            </w:r>
          </w:p>
        </w:tc>
      </w:tr>
      <w:tr w:rsidR="00DD731B" w14:paraId="0D2F4A7D" w14:textId="77777777" w:rsidTr="00F33646">
        <w:tc>
          <w:tcPr>
            <w:tcW w:w="2016" w:type="dxa"/>
          </w:tcPr>
          <w:p w14:paraId="62A514CC" w14:textId="7F2BBAE4" w:rsidR="00DD731B" w:rsidRDefault="00117D32" w:rsidP="00021AA3">
            <w:pPr>
              <w:ind w:firstLine="0"/>
            </w:pPr>
            <w:r>
              <w:t xml:space="preserve">Selezionare l’icona “Choose Columns” e </w:t>
            </w:r>
            <w:r w:rsidR="00DD731B">
              <w:t>Deselezionare le due colonne Population of Man/Woman</w:t>
            </w:r>
          </w:p>
          <w:p w14:paraId="01404CF9" w14:textId="6A3D02C8" w:rsidR="00DD731B" w:rsidRDefault="00DD731B" w:rsidP="00021AA3"/>
        </w:tc>
        <w:tc>
          <w:tcPr>
            <w:tcW w:w="8653" w:type="dxa"/>
          </w:tcPr>
          <w:p w14:paraId="75FA7570" w14:textId="77777777" w:rsidR="00DD731B" w:rsidRDefault="00117D32" w:rsidP="00125035">
            <w:pPr>
              <w:ind w:firstLine="0"/>
            </w:pPr>
            <w:r w:rsidRPr="00117D32">
              <w:rPr>
                <w:noProof/>
              </w:rPr>
              <w:drawing>
                <wp:inline distT="0" distB="0" distL="0" distR="0" wp14:anchorId="63AD7461" wp14:editId="29125D3C">
                  <wp:extent cx="4053840" cy="1559169"/>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3143" cy="1566593"/>
                          </a:xfrm>
                          <a:prstGeom prst="rect">
                            <a:avLst/>
                          </a:prstGeom>
                        </pic:spPr>
                      </pic:pic>
                    </a:graphicData>
                  </a:graphic>
                </wp:inline>
              </w:drawing>
            </w:r>
          </w:p>
          <w:p w14:paraId="57311AB4" w14:textId="77777777" w:rsidR="00117D32" w:rsidRDefault="00117D32" w:rsidP="00125035">
            <w:pPr>
              <w:ind w:firstLine="0"/>
            </w:pPr>
          </w:p>
          <w:p w14:paraId="1AD58A82" w14:textId="0B7FE847" w:rsidR="00117D32" w:rsidRPr="00786502" w:rsidRDefault="00DC4E56" w:rsidP="00125035">
            <w:pPr>
              <w:ind w:firstLine="0"/>
            </w:pPr>
            <w:r w:rsidRPr="00DC4E56">
              <w:rPr>
                <w:noProof/>
              </w:rPr>
              <w:lastRenderedPageBreak/>
              <w:drawing>
                <wp:inline distT="0" distB="0" distL="0" distR="0" wp14:anchorId="44FE95AE" wp14:editId="28A8CD65">
                  <wp:extent cx="2210208" cy="281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6849" cy="2827872"/>
                          </a:xfrm>
                          <a:prstGeom prst="rect">
                            <a:avLst/>
                          </a:prstGeom>
                        </pic:spPr>
                      </pic:pic>
                    </a:graphicData>
                  </a:graphic>
                </wp:inline>
              </w:drawing>
            </w:r>
          </w:p>
        </w:tc>
      </w:tr>
      <w:tr w:rsidR="00117D32" w14:paraId="2B511B02" w14:textId="77777777" w:rsidTr="00F33646">
        <w:tc>
          <w:tcPr>
            <w:tcW w:w="2016" w:type="dxa"/>
          </w:tcPr>
          <w:p w14:paraId="1D920779" w14:textId="4BFB6034" w:rsidR="00117D32" w:rsidRPr="00117D32" w:rsidRDefault="007C1F4D" w:rsidP="00021AA3">
            <w:pPr>
              <w:ind w:firstLine="0"/>
            </w:pPr>
            <w:r>
              <w:lastRenderedPageBreak/>
              <w:t>Ora ci si trova nell’ambiente di Power Query e senza uscire cliccare sull’icona “New Source” e a</w:t>
            </w:r>
            <w:r w:rsidR="00117D32" w:rsidRPr="00117D32">
              <w:t xml:space="preserve">ggiungere il file excel rimanente. Quindi carichiamo il file Gdp.xlsx </w:t>
            </w:r>
          </w:p>
          <w:p w14:paraId="5BF6C1DC" w14:textId="77777777" w:rsidR="00117D32" w:rsidRDefault="00117D32" w:rsidP="00021AA3"/>
        </w:tc>
        <w:tc>
          <w:tcPr>
            <w:tcW w:w="8653" w:type="dxa"/>
          </w:tcPr>
          <w:p w14:paraId="06356AC7" w14:textId="52CE0FB4" w:rsidR="00117D32" w:rsidRDefault="007C1F4D" w:rsidP="00117D32">
            <w:pPr>
              <w:ind w:firstLine="0"/>
              <w:rPr>
                <w:noProof/>
              </w:rPr>
            </w:pPr>
            <w:r>
              <w:rPr>
                <w:noProof/>
              </w:rPr>
              <w:t xml:space="preserve"> </w:t>
            </w:r>
            <w:r w:rsidRPr="007C1F4D">
              <w:rPr>
                <w:noProof/>
              </w:rPr>
              <w:drawing>
                <wp:inline distT="0" distB="0" distL="0" distR="0" wp14:anchorId="68621AAE" wp14:editId="16A67BC0">
                  <wp:extent cx="3779848" cy="17756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848" cy="1775614"/>
                          </a:xfrm>
                          <a:prstGeom prst="rect">
                            <a:avLst/>
                          </a:prstGeom>
                        </pic:spPr>
                      </pic:pic>
                    </a:graphicData>
                  </a:graphic>
                </wp:inline>
              </w:drawing>
            </w:r>
          </w:p>
          <w:p w14:paraId="463D4F5F" w14:textId="77777777" w:rsidR="007C1F4D" w:rsidRDefault="007C1F4D" w:rsidP="00117D32">
            <w:pPr>
              <w:ind w:firstLine="0"/>
            </w:pPr>
          </w:p>
          <w:p w14:paraId="4A4E0226" w14:textId="6415733B" w:rsidR="00117D32" w:rsidRDefault="00117D32" w:rsidP="00117D32">
            <w:pPr>
              <w:ind w:firstLine="0"/>
            </w:pPr>
            <w:r w:rsidRPr="00117D32">
              <w:rPr>
                <w:noProof/>
              </w:rPr>
              <w:drawing>
                <wp:inline distT="0" distB="0" distL="0" distR="0" wp14:anchorId="25F2841D" wp14:editId="35180DF3">
                  <wp:extent cx="3802380" cy="1831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397" cy="1839556"/>
                          </a:xfrm>
                          <a:prstGeom prst="rect">
                            <a:avLst/>
                          </a:prstGeom>
                        </pic:spPr>
                      </pic:pic>
                    </a:graphicData>
                  </a:graphic>
                </wp:inline>
              </w:drawing>
            </w:r>
          </w:p>
          <w:p w14:paraId="2478047E" w14:textId="77777777" w:rsidR="00117D32" w:rsidRPr="00117D32" w:rsidRDefault="00117D32" w:rsidP="00117D32">
            <w:pPr>
              <w:ind w:firstLine="0"/>
            </w:pPr>
          </w:p>
        </w:tc>
      </w:tr>
      <w:tr w:rsidR="00117D32" w14:paraId="52651372" w14:textId="77777777" w:rsidTr="00F33646">
        <w:tc>
          <w:tcPr>
            <w:tcW w:w="2016" w:type="dxa"/>
          </w:tcPr>
          <w:p w14:paraId="2BF59A81" w14:textId="67CE80F3" w:rsidR="00117D32" w:rsidRDefault="00117D32" w:rsidP="00021AA3">
            <w:pPr>
              <w:ind w:firstLine="0"/>
            </w:pPr>
            <w:r>
              <w:t xml:space="preserve">Selezionare il tab “Gdp” del file e premere il tasto </w:t>
            </w:r>
            <w:r w:rsidR="007C1F4D">
              <w:t>“Ok”</w:t>
            </w:r>
            <w:r>
              <w:t xml:space="preserve"> per applicare le modifiche al file prima di caricarlo nel modello.</w:t>
            </w:r>
          </w:p>
          <w:p w14:paraId="588723F9" w14:textId="77777777" w:rsidR="00117D32" w:rsidRDefault="00117D32" w:rsidP="00021AA3">
            <w:pPr>
              <w:rPr>
                <w:rFonts w:ascii="Times New Roman" w:hAnsi="Times New Roman"/>
                <w:szCs w:val="20"/>
              </w:rPr>
            </w:pPr>
          </w:p>
        </w:tc>
        <w:tc>
          <w:tcPr>
            <w:tcW w:w="8653" w:type="dxa"/>
          </w:tcPr>
          <w:p w14:paraId="67E7BA32" w14:textId="77777777" w:rsidR="00117D32" w:rsidRDefault="00117D32" w:rsidP="00117D32">
            <w:pPr>
              <w:ind w:firstLine="0"/>
            </w:pPr>
            <w:r w:rsidRPr="00117D32">
              <w:rPr>
                <w:noProof/>
              </w:rPr>
              <w:drawing>
                <wp:inline distT="0" distB="0" distL="0" distR="0" wp14:anchorId="2B161CC6" wp14:editId="4645D6E4">
                  <wp:extent cx="3779520" cy="16383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580" cy="1645752"/>
                          </a:xfrm>
                          <a:prstGeom prst="rect">
                            <a:avLst/>
                          </a:prstGeom>
                        </pic:spPr>
                      </pic:pic>
                    </a:graphicData>
                  </a:graphic>
                </wp:inline>
              </w:drawing>
            </w:r>
          </w:p>
          <w:p w14:paraId="537BE09F" w14:textId="08854E31" w:rsidR="007C1F4D" w:rsidRPr="00786502" w:rsidRDefault="007C1F4D" w:rsidP="00117D32">
            <w:pPr>
              <w:ind w:firstLine="0"/>
            </w:pPr>
            <w:r w:rsidRPr="007C1F4D">
              <w:rPr>
                <w:noProof/>
              </w:rPr>
              <w:lastRenderedPageBreak/>
              <w:drawing>
                <wp:inline distT="0" distB="0" distL="0" distR="0" wp14:anchorId="7D156D1D" wp14:editId="050DCCFE">
                  <wp:extent cx="3810000" cy="20744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783" cy="2079788"/>
                          </a:xfrm>
                          <a:prstGeom prst="rect">
                            <a:avLst/>
                          </a:prstGeom>
                        </pic:spPr>
                      </pic:pic>
                    </a:graphicData>
                  </a:graphic>
                </wp:inline>
              </w:drawing>
            </w:r>
          </w:p>
        </w:tc>
      </w:tr>
      <w:tr w:rsidR="00DC4E56" w14:paraId="4339487F" w14:textId="77777777" w:rsidTr="00F33646">
        <w:tc>
          <w:tcPr>
            <w:tcW w:w="2016" w:type="dxa"/>
          </w:tcPr>
          <w:p w14:paraId="7547A10E" w14:textId="53BD03D6" w:rsidR="00DC4E56" w:rsidRDefault="00DC4E56" w:rsidP="00021AA3">
            <w:pPr>
              <w:ind w:firstLine="0"/>
            </w:pPr>
            <w:r>
              <w:lastRenderedPageBreak/>
              <w:t>Creare una relazione tra le due sorgenti dati caricate. Selezionare la query Demographics e cliccare sull’opzione “Merge query” in alto a destra</w:t>
            </w:r>
          </w:p>
        </w:tc>
        <w:tc>
          <w:tcPr>
            <w:tcW w:w="8653" w:type="dxa"/>
          </w:tcPr>
          <w:p w14:paraId="7BFAA165" w14:textId="77777777" w:rsidR="00DC4E56" w:rsidRDefault="00DC4E56" w:rsidP="00117D32">
            <w:pPr>
              <w:ind w:firstLine="0"/>
            </w:pPr>
            <w:r w:rsidRPr="00DC4E56">
              <w:rPr>
                <w:noProof/>
              </w:rPr>
              <w:drawing>
                <wp:inline distT="0" distB="0" distL="0" distR="0" wp14:anchorId="04F50878" wp14:editId="47528DA1">
                  <wp:extent cx="2690093" cy="2255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0093" cy="2255715"/>
                          </a:xfrm>
                          <a:prstGeom prst="rect">
                            <a:avLst/>
                          </a:prstGeom>
                        </pic:spPr>
                      </pic:pic>
                    </a:graphicData>
                  </a:graphic>
                </wp:inline>
              </w:drawing>
            </w:r>
          </w:p>
          <w:p w14:paraId="57FA952A" w14:textId="62171670" w:rsidR="00DC4E56" w:rsidRPr="00117D32" w:rsidRDefault="00DC4E56" w:rsidP="00117D32">
            <w:pPr>
              <w:ind w:firstLine="0"/>
            </w:pPr>
            <w:r w:rsidRPr="00DC4E56">
              <w:rPr>
                <w:noProof/>
              </w:rPr>
              <w:drawing>
                <wp:inline distT="0" distB="0" distL="0" distR="0" wp14:anchorId="2AC4AE9D" wp14:editId="566B9467">
                  <wp:extent cx="4587638" cy="1745131"/>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8" cy="1745131"/>
                          </a:xfrm>
                          <a:prstGeom prst="rect">
                            <a:avLst/>
                          </a:prstGeom>
                        </pic:spPr>
                      </pic:pic>
                    </a:graphicData>
                  </a:graphic>
                </wp:inline>
              </w:drawing>
            </w:r>
          </w:p>
        </w:tc>
      </w:tr>
      <w:tr w:rsidR="00893BD9" w14:paraId="008B8133" w14:textId="77777777" w:rsidTr="00F33646">
        <w:tc>
          <w:tcPr>
            <w:tcW w:w="2016" w:type="dxa"/>
          </w:tcPr>
          <w:p w14:paraId="5D18EBF2" w14:textId="77777777" w:rsidR="00893BD9" w:rsidRDefault="00893BD9" w:rsidP="00021AA3">
            <w:pPr>
              <w:ind w:firstLine="0"/>
            </w:pPr>
            <w:r>
              <w:lastRenderedPageBreak/>
              <w:t>Selezionare “Year” e “Country” da entrambi i data source. Attraverso il tasto CTRL premuto e l’utilizzo del mouse si selezionano i cambi da entrambe le tabelle in modo tale che l’ordine dei campi sia lo stesso.</w:t>
            </w:r>
          </w:p>
          <w:p w14:paraId="6841C14E" w14:textId="04CC0AEC" w:rsidR="00893BD9" w:rsidRDefault="00893BD9" w:rsidP="00021AA3">
            <w:pPr>
              <w:ind w:firstLine="0"/>
            </w:pPr>
            <w:r>
              <w:t>Infine scegliere il tipo di associazione che deve essere “Full Outer”</w:t>
            </w:r>
            <w:r w:rsidR="005A7135">
              <w:t>.</w:t>
            </w:r>
          </w:p>
          <w:p w14:paraId="0D08E9B3" w14:textId="77777777" w:rsidR="00893BD9" w:rsidRDefault="00893BD9" w:rsidP="00021AA3"/>
        </w:tc>
        <w:tc>
          <w:tcPr>
            <w:tcW w:w="8653" w:type="dxa"/>
          </w:tcPr>
          <w:p w14:paraId="29FA408F" w14:textId="16529382" w:rsidR="00893BD9" w:rsidRPr="00DC4E56" w:rsidRDefault="00893BD9" w:rsidP="00117D32">
            <w:pPr>
              <w:ind w:firstLine="0"/>
            </w:pPr>
            <w:r w:rsidRPr="00893BD9">
              <w:rPr>
                <w:noProof/>
              </w:rPr>
              <w:drawing>
                <wp:inline distT="0" distB="0" distL="0" distR="0" wp14:anchorId="78F1A4C2" wp14:editId="3614BD64">
                  <wp:extent cx="4933430" cy="42132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8835" cy="4217841"/>
                          </a:xfrm>
                          <a:prstGeom prst="rect">
                            <a:avLst/>
                          </a:prstGeom>
                        </pic:spPr>
                      </pic:pic>
                    </a:graphicData>
                  </a:graphic>
                </wp:inline>
              </w:drawing>
            </w:r>
          </w:p>
        </w:tc>
      </w:tr>
      <w:tr w:rsidR="00517300" w14:paraId="241C8554" w14:textId="77777777" w:rsidTr="00F33646">
        <w:tc>
          <w:tcPr>
            <w:tcW w:w="2016" w:type="dxa"/>
          </w:tcPr>
          <w:p w14:paraId="34E58025" w14:textId="65902637" w:rsidR="00517300" w:rsidRDefault="00517300" w:rsidP="00021AA3">
            <w:pPr>
              <w:ind w:firstLine="0"/>
            </w:pPr>
            <w:r>
              <w:t>Nella tabella “demographics”</w:t>
            </w:r>
            <w:r w:rsidR="009F35DA">
              <w:t xml:space="preserve"> compare una colonna Gdp con due frecce di espansione </w:t>
            </w:r>
            <w:r w:rsidR="009F35DA" w:rsidRPr="009F35DA">
              <w:rPr>
                <w:noProof/>
              </w:rPr>
              <w:drawing>
                <wp:inline distT="0" distB="0" distL="0" distR="0" wp14:anchorId="05D0A610" wp14:editId="307F5E73">
                  <wp:extent cx="167655" cy="15241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55" cy="152413"/>
                          </a:xfrm>
                          <a:prstGeom prst="rect">
                            <a:avLst/>
                          </a:prstGeom>
                        </pic:spPr>
                      </pic:pic>
                    </a:graphicData>
                  </a:graphic>
                </wp:inline>
              </w:drawing>
            </w:r>
            <w:r w:rsidR="009F35DA">
              <w:t xml:space="preserve">. Scegliere tutti i campi tranne “Country” e “Year”. Deselezionare la spunta “use originale column name as prefix” </w:t>
            </w:r>
          </w:p>
        </w:tc>
        <w:tc>
          <w:tcPr>
            <w:tcW w:w="8653" w:type="dxa"/>
          </w:tcPr>
          <w:p w14:paraId="294A1292" w14:textId="77777777" w:rsidR="00517300" w:rsidRDefault="009F35DA" w:rsidP="00117D32">
            <w:pPr>
              <w:ind w:firstLine="0"/>
              <w:rPr>
                <w:noProof/>
              </w:rPr>
            </w:pPr>
            <w:r w:rsidRPr="009F35DA">
              <w:rPr>
                <w:noProof/>
              </w:rPr>
              <w:drawing>
                <wp:inline distT="0" distB="0" distL="0" distR="0" wp14:anchorId="04F80936" wp14:editId="3A86193C">
                  <wp:extent cx="3330229" cy="2491956"/>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2491956"/>
                          </a:xfrm>
                          <a:prstGeom prst="rect">
                            <a:avLst/>
                          </a:prstGeom>
                        </pic:spPr>
                      </pic:pic>
                    </a:graphicData>
                  </a:graphic>
                </wp:inline>
              </w:drawing>
            </w:r>
          </w:p>
          <w:p w14:paraId="09CDE354" w14:textId="77777777" w:rsidR="00A57974" w:rsidRDefault="00A57974" w:rsidP="00117D32">
            <w:pPr>
              <w:ind w:firstLine="0"/>
              <w:rPr>
                <w:noProof/>
              </w:rPr>
            </w:pPr>
          </w:p>
          <w:p w14:paraId="6371E9A0" w14:textId="5DF355DC" w:rsidR="00A57974" w:rsidRPr="00893BD9" w:rsidRDefault="00A57974" w:rsidP="00117D32">
            <w:pPr>
              <w:ind w:firstLine="0"/>
              <w:rPr>
                <w:noProof/>
              </w:rPr>
            </w:pPr>
          </w:p>
        </w:tc>
      </w:tr>
      <w:tr w:rsidR="00DF33DA" w14:paraId="7CC08917" w14:textId="77777777" w:rsidTr="00F33646">
        <w:tc>
          <w:tcPr>
            <w:tcW w:w="2016" w:type="dxa"/>
          </w:tcPr>
          <w:p w14:paraId="1FD5FE94" w14:textId="1F4E7670" w:rsidR="00A57974" w:rsidRDefault="00A57974" w:rsidP="00021AA3">
            <w:pPr>
              <w:ind w:firstLine="0"/>
            </w:pPr>
            <w:r>
              <w:lastRenderedPageBreak/>
              <w:t>Cliccare con il tasto destro sulla testata della colonna “Country” e scegliere la voce “Replace Values”</w:t>
            </w:r>
          </w:p>
          <w:p w14:paraId="7255329D" w14:textId="187E37F1" w:rsidR="00A57974" w:rsidRDefault="00A57974" w:rsidP="00021AA3"/>
          <w:p w14:paraId="3D34D9BD" w14:textId="3D9D5A0D" w:rsidR="00877E32" w:rsidRDefault="00877E32" w:rsidP="00021AA3"/>
          <w:p w14:paraId="5894817C" w14:textId="394E420E" w:rsidR="00877E32" w:rsidRDefault="00877E32" w:rsidP="00021AA3"/>
          <w:p w14:paraId="0A48DD7E" w14:textId="640F8728" w:rsidR="00877E32" w:rsidRDefault="00877E32" w:rsidP="00021AA3"/>
          <w:p w14:paraId="42C0FD98" w14:textId="5040A0C8" w:rsidR="00877E32" w:rsidRDefault="00877E32" w:rsidP="00021AA3"/>
          <w:p w14:paraId="7B5A1A4B" w14:textId="16E1DC00" w:rsidR="00877E32" w:rsidRDefault="00877E32" w:rsidP="00021AA3"/>
          <w:p w14:paraId="1E21488F" w14:textId="34426624" w:rsidR="00A57974" w:rsidRDefault="00A57974" w:rsidP="00021AA3">
            <w:pPr>
              <w:ind w:firstLine="0"/>
            </w:pPr>
            <w:r>
              <w:t>Rimpiazzare il valore di “</w:t>
            </w:r>
            <w:r w:rsidRPr="00A57974">
              <w:t>Kosovo (under United Nations Security Council Resolution 1244/99)</w:t>
            </w:r>
            <w:r>
              <w:t>” con “Kosovo”</w:t>
            </w:r>
          </w:p>
        </w:tc>
        <w:tc>
          <w:tcPr>
            <w:tcW w:w="8653" w:type="dxa"/>
          </w:tcPr>
          <w:p w14:paraId="7DE95DCD" w14:textId="4FA3C38A" w:rsidR="00DF33DA" w:rsidRPr="009F35DA" w:rsidRDefault="00A57974" w:rsidP="00117D32">
            <w:pPr>
              <w:ind w:firstLine="0"/>
              <w:rPr>
                <w:noProof/>
              </w:rPr>
            </w:pPr>
            <w:r w:rsidRPr="00A57974">
              <w:rPr>
                <w:noProof/>
              </w:rPr>
              <w:drawing>
                <wp:inline distT="0" distB="0" distL="0" distR="0" wp14:anchorId="5DF26FC2" wp14:editId="38B64190">
                  <wp:extent cx="3269263" cy="2568163"/>
                  <wp:effectExtent l="0" t="0" r="762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r w:rsidRPr="00DF33DA">
              <w:rPr>
                <w:noProof/>
              </w:rPr>
              <w:drawing>
                <wp:inline distT="0" distB="0" distL="0" distR="0" wp14:anchorId="58916617" wp14:editId="5D065BD7">
                  <wp:extent cx="4420870" cy="18948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4392" cy="1913509"/>
                          </a:xfrm>
                          <a:prstGeom prst="rect">
                            <a:avLst/>
                          </a:prstGeom>
                        </pic:spPr>
                      </pic:pic>
                    </a:graphicData>
                  </a:graphic>
                </wp:inline>
              </w:drawing>
            </w:r>
          </w:p>
        </w:tc>
      </w:tr>
      <w:tr w:rsidR="00A57974" w14:paraId="5AE51F6F" w14:textId="77777777" w:rsidTr="00F33646">
        <w:tc>
          <w:tcPr>
            <w:tcW w:w="2016" w:type="dxa"/>
          </w:tcPr>
          <w:p w14:paraId="0BE46C75" w14:textId="371B2616" w:rsidR="00A57974" w:rsidRDefault="00A57974" w:rsidP="00021AA3">
            <w:pPr>
              <w:ind w:firstLine="0"/>
            </w:pPr>
            <w:r>
              <w:t>Cliccare con il tasto destro sulla testata della colonna “Country” e scegliere la voce “Replace Values”</w:t>
            </w:r>
          </w:p>
          <w:p w14:paraId="55218AC9" w14:textId="3F32713F" w:rsidR="00A57974" w:rsidRDefault="00A57974" w:rsidP="00021AA3"/>
          <w:p w14:paraId="0D2F5A0D" w14:textId="425D0933" w:rsidR="00877E32" w:rsidRDefault="00877E32" w:rsidP="00021AA3"/>
          <w:p w14:paraId="0636B788" w14:textId="36857115" w:rsidR="00877E32" w:rsidRDefault="00877E32" w:rsidP="00021AA3"/>
          <w:p w14:paraId="38500BCB" w14:textId="2C8943F8" w:rsidR="00877E32" w:rsidRDefault="00877E32" w:rsidP="00021AA3"/>
          <w:p w14:paraId="29014B46" w14:textId="4D160989" w:rsidR="00877E32" w:rsidRDefault="00877E32" w:rsidP="00021AA3"/>
          <w:p w14:paraId="6178A5DC" w14:textId="6C0E6737" w:rsidR="00877E32" w:rsidRDefault="00877E32" w:rsidP="00021AA3"/>
          <w:p w14:paraId="7F9A8BBB" w14:textId="78FF601D" w:rsidR="00877E32" w:rsidRDefault="00877E32" w:rsidP="00021AA3"/>
          <w:p w14:paraId="78172CBF" w14:textId="35E0A885" w:rsidR="00877E32" w:rsidRDefault="00877E32" w:rsidP="00021AA3"/>
          <w:p w14:paraId="06ADCECF" w14:textId="344FE2A7" w:rsidR="00877E32" w:rsidRDefault="00877E32" w:rsidP="00021AA3"/>
          <w:p w14:paraId="77B6E047" w14:textId="2856F525" w:rsidR="00877E32" w:rsidRDefault="00877E32" w:rsidP="00021AA3"/>
          <w:p w14:paraId="2B0744F0" w14:textId="3CFD4FEC" w:rsidR="00877E32" w:rsidRDefault="00877E32" w:rsidP="00021AA3"/>
          <w:p w14:paraId="5CEFEB79" w14:textId="5510CE73" w:rsidR="00877E32" w:rsidRDefault="00877E32" w:rsidP="00021AA3"/>
          <w:p w14:paraId="553BCB27" w14:textId="4FD9FA8E" w:rsidR="00877E32" w:rsidRDefault="00877E32" w:rsidP="00021AA3"/>
          <w:p w14:paraId="593CF9B9" w14:textId="0E52561A" w:rsidR="00A57974" w:rsidRDefault="00A57974" w:rsidP="00021AA3">
            <w:pPr>
              <w:ind w:firstLine="0"/>
            </w:pPr>
            <w:r>
              <w:lastRenderedPageBreak/>
              <w:t>Rimpiazzare il valore di “</w:t>
            </w:r>
            <w:r w:rsidRPr="00A57974">
              <w:t>Former Yugoslav Republic of Macedonia, the</w:t>
            </w:r>
            <w:r>
              <w:t>” con “</w:t>
            </w:r>
            <w:r w:rsidRPr="00A57974">
              <w:t>Republic of Macedonia</w:t>
            </w:r>
            <w:r>
              <w:t>”</w:t>
            </w:r>
          </w:p>
        </w:tc>
        <w:tc>
          <w:tcPr>
            <w:tcW w:w="8653" w:type="dxa"/>
          </w:tcPr>
          <w:p w14:paraId="68C2B535" w14:textId="77777777" w:rsidR="00A57974" w:rsidRDefault="00A57974" w:rsidP="00117D32">
            <w:pPr>
              <w:ind w:firstLine="0"/>
              <w:rPr>
                <w:noProof/>
              </w:rPr>
            </w:pPr>
            <w:r w:rsidRPr="00A57974">
              <w:rPr>
                <w:noProof/>
              </w:rPr>
              <w:lastRenderedPageBreak/>
              <w:drawing>
                <wp:inline distT="0" distB="0" distL="0" distR="0" wp14:anchorId="1032259B" wp14:editId="6ED963F4">
                  <wp:extent cx="3269263" cy="2568163"/>
                  <wp:effectExtent l="0" t="0" r="762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p>
          <w:p w14:paraId="1FBD542F" w14:textId="77777777" w:rsidR="00456F18" w:rsidRDefault="00456F18" w:rsidP="00117D32">
            <w:pPr>
              <w:ind w:firstLine="0"/>
              <w:rPr>
                <w:noProof/>
              </w:rPr>
            </w:pPr>
          </w:p>
          <w:p w14:paraId="13450BDF" w14:textId="1AE9E994" w:rsidR="00456F18" w:rsidRPr="00A57974" w:rsidRDefault="00456F18" w:rsidP="00117D32">
            <w:pPr>
              <w:ind w:firstLine="0"/>
              <w:rPr>
                <w:noProof/>
              </w:rPr>
            </w:pPr>
            <w:r w:rsidRPr="00456F18">
              <w:rPr>
                <w:noProof/>
              </w:rPr>
              <w:lastRenderedPageBreak/>
              <w:drawing>
                <wp:inline distT="0" distB="0" distL="0" distR="0" wp14:anchorId="1AB296BA" wp14:editId="5A9963D1">
                  <wp:extent cx="4580890" cy="1942529"/>
                  <wp:effectExtent l="0" t="0" r="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152" cy="1950697"/>
                          </a:xfrm>
                          <a:prstGeom prst="rect">
                            <a:avLst/>
                          </a:prstGeom>
                        </pic:spPr>
                      </pic:pic>
                    </a:graphicData>
                  </a:graphic>
                </wp:inline>
              </w:drawing>
            </w:r>
          </w:p>
        </w:tc>
      </w:tr>
      <w:tr w:rsidR="00F33646" w14:paraId="0C16D84A" w14:textId="77777777" w:rsidTr="00F33646">
        <w:tc>
          <w:tcPr>
            <w:tcW w:w="2016" w:type="dxa"/>
          </w:tcPr>
          <w:p w14:paraId="29CB4047" w14:textId="4253B5D3" w:rsidR="00F33646" w:rsidRDefault="00F33646" w:rsidP="00021AA3">
            <w:pPr>
              <w:ind w:firstLine="0"/>
            </w:pPr>
            <w:r>
              <w:lastRenderedPageBreak/>
              <w:t xml:space="preserve">Creare una colonna custom per la Life Expectancy Diff che è la differenza tra Life Expectancy </w:t>
            </w:r>
            <w:r w:rsidR="00D94596">
              <w:t xml:space="preserve">Female </w:t>
            </w:r>
            <w:r>
              <w:t xml:space="preserve">e Life Expectancy </w:t>
            </w:r>
            <w:r w:rsidR="00D94596">
              <w:t>Male</w:t>
            </w:r>
            <w:r w:rsidR="00290451">
              <w:t>. Assicurarsi che il tipo di colonna sia di tipo decimal.</w:t>
            </w:r>
          </w:p>
        </w:tc>
        <w:tc>
          <w:tcPr>
            <w:tcW w:w="8653" w:type="dxa"/>
          </w:tcPr>
          <w:p w14:paraId="756DB071" w14:textId="7B43B4C2" w:rsidR="00F33646" w:rsidRPr="00A57974" w:rsidRDefault="00D94596" w:rsidP="00117D32">
            <w:pPr>
              <w:ind w:firstLine="0"/>
              <w:rPr>
                <w:noProof/>
              </w:rPr>
            </w:pPr>
            <w:r w:rsidRPr="00D94596">
              <w:rPr>
                <w:noProof/>
              </w:rPr>
              <w:drawing>
                <wp:inline distT="0" distB="0" distL="0" distR="0" wp14:anchorId="6F7A7DDF" wp14:editId="5AB5A54C">
                  <wp:extent cx="3263774" cy="1333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3261" cy="1337631"/>
                          </a:xfrm>
                          <a:prstGeom prst="rect">
                            <a:avLst/>
                          </a:prstGeom>
                        </pic:spPr>
                      </pic:pic>
                    </a:graphicData>
                  </a:graphic>
                </wp:inline>
              </w:drawing>
            </w:r>
          </w:p>
        </w:tc>
      </w:tr>
      <w:tr w:rsidR="00117D32" w14:paraId="68CB78E6" w14:textId="77777777" w:rsidTr="00F33646">
        <w:tc>
          <w:tcPr>
            <w:tcW w:w="2016" w:type="dxa"/>
          </w:tcPr>
          <w:p w14:paraId="0ABDC4A6" w14:textId="66D1D454" w:rsidR="00577385" w:rsidRDefault="000F5902" w:rsidP="00021AA3">
            <w:pPr>
              <w:ind w:firstLine="0"/>
            </w:pPr>
            <w:r>
              <w:t>Cliccare sulla query della “Gdp” e selezionare “Enabled load”</w:t>
            </w:r>
            <w:r w:rsidR="00577385">
              <w:t xml:space="preserve"> per non caricare le query nel modello</w:t>
            </w:r>
            <w:r>
              <w:t>.</w:t>
            </w:r>
          </w:p>
          <w:p w14:paraId="0A7378F9" w14:textId="77777777" w:rsidR="00021AA3" w:rsidRDefault="00021AA3" w:rsidP="00021AA3">
            <w:pPr>
              <w:ind w:firstLine="0"/>
            </w:pPr>
          </w:p>
          <w:p w14:paraId="250C991D" w14:textId="5CE64F0C" w:rsidR="00117D32" w:rsidRDefault="000F5902" w:rsidP="00021AA3">
            <w:pPr>
              <w:ind w:firstLine="0"/>
            </w:pPr>
            <w:r>
              <w:t>S</w:t>
            </w:r>
            <w:r w:rsidR="00DC4E56">
              <w:t>elezionare l’icona “Close &amp; Apply”</w:t>
            </w:r>
            <w:r w:rsidR="005A7135">
              <w:t xml:space="preserve"> che permette di applicare le trasformazioni impostate e caricare i dati nel modello. In automatico ci troveremo nella schermata iniziale di Power BI Desktop da dove procederemo ad inserire le misure.</w:t>
            </w:r>
          </w:p>
          <w:p w14:paraId="3E3B2CD1" w14:textId="77777777" w:rsidR="00117D32" w:rsidRDefault="00117D32" w:rsidP="00021AA3"/>
        </w:tc>
        <w:tc>
          <w:tcPr>
            <w:tcW w:w="8653" w:type="dxa"/>
          </w:tcPr>
          <w:p w14:paraId="48E9C63B" w14:textId="60059254" w:rsidR="000F5902" w:rsidRDefault="000F5902" w:rsidP="00117D32">
            <w:pPr>
              <w:ind w:firstLine="0"/>
            </w:pPr>
            <w:r w:rsidRPr="000F5902">
              <w:rPr>
                <w:noProof/>
              </w:rPr>
              <w:drawing>
                <wp:inline distT="0" distB="0" distL="0" distR="0" wp14:anchorId="4A8C0638" wp14:editId="20C38E4C">
                  <wp:extent cx="1812898" cy="27425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394" cy="2752417"/>
                          </a:xfrm>
                          <a:prstGeom prst="rect">
                            <a:avLst/>
                          </a:prstGeom>
                        </pic:spPr>
                      </pic:pic>
                    </a:graphicData>
                  </a:graphic>
                </wp:inline>
              </w:drawing>
            </w:r>
          </w:p>
          <w:p w14:paraId="50CB8E49" w14:textId="77777777" w:rsidR="000F5902" w:rsidRDefault="000F5902" w:rsidP="00117D32">
            <w:pPr>
              <w:ind w:firstLine="0"/>
            </w:pPr>
          </w:p>
          <w:p w14:paraId="6B338E93" w14:textId="6C927044" w:rsidR="00117D32" w:rsidRDefault="00DC4E56" w:rsidP="00117D32">
            <w:pPr>
              <w:ind w:firstLine="0"/>
            </w:pPr>
            <w:r w:rsidRPr="00DC4E56">
              <w:rPr>
                <w:noProof/>
              </w:rPr>
              <w:drawing>
                <wp:inline distT="0" distB="0" distL="0" distR="0" wp14:anchorId="66941ACB" wp14:editId="3C7D656E">
                  <wp:extent cx="1685677" cy="16856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1214" cy="1691214"/>
                          </a:xfrm>
                          <a:prstGeom prst="rect">
                            <a:avLst/>
                          </a:prstGeom>
                        </pic:spPr>
                      </pic:pic>
                    </a:graphicData>
                  </a:graphic>
                </wp:inline>
              </w:drawing>
            </w:r>
          </w:p>
          <w:p w14:paraId="7F33297C" w14:textId="4E1A8A2C" w:rsidR="000F5902" w:rsidRPr="00117D32" w:rsidRDefault="000F5902" w:rsidP="00117D32">
            <w:pPr>
              <w:ind w:firstLine="0"/>
            </w:pPr>
          </w:p>
        </w:tc>
      </w:tr>
      <w:tr w:rsidR="00066F2F" w14:paraId="2D35600F" w14:textId="77777777" w:rsidTr="00F33646">
        <w:tc>
          <w:tcPr>
            <w:tcW w:w="2016" w:type="dxa"/>
          </w:tcPr>
          <w:p w14:paraId="62AAFF8C" w14:textId="7DFFF91A" w:rsidR="00066F2F" w:rsidRDefault="00021AA3" w:rsidP="00021AA3">
            <w:pPr>
              <w:ind w:firstLine="0"/>
            </w:pPr>
            <w:r>
              <w:lastRenderedPageBreak/>
              <w:t xml:space="preserve">Rinominare </w:t>
            </w:r>
            <w:r w:rsidR="00B61FD7">
              <w:t>il campo “</w:t>
            </w:r>
            <w:r w:rsidR="00B61FD7" w:rsidRPr="00B61FD7">
              <w:t>Life Expectancy</w:t>
            </w:r>
            <w:r w:rsidR="00B61FD7">
              <w:t>” in “</w:t>
            </w:r>
            <w:r w:rsidR="00B61FD7" w:rsidRPr="00B61FD7">
              <w:t>Life Expectancy</w:t>
            </w:r>
            <w:r w:rsidR="00B61FD7">
              <w:t xml:space="preserve"> Avg” cliccando sui tre punti accanto al nome originale e sezionando </w:t>
            </w:r>
            <w:r w:rsidR="00877E32">
              <w:t>“</w:t>
            </w:r>
            <w:r w:rsidR="00B61FD7">
              <w:t>Rename</w:t>
            </w:r>
            <w:r w:rsidR="00877E32">
              <w:t>”</w:t>
            </w:r>
            <w:r w:rsidR="00B61FD7">
              <w:t xml:space="preserve"> e scrivendo il nuovo nome del campo.</w:t>
            </w:r>
          </w:p>
          <w:p w14:paraId="3D2A7B08" w14:textId="53FB16EA" w:rsidR="00B61FD7" w:rsidRPr="004913FE" w:rsidRDefault="00B61FD7" w:rsidP="00021AA3"/>
        </w:tc>
        <w:tc>
          <w:tcPr>
            <w:tcW w:w="8653" w:type="dxa"/>
          </w:tcPr>
          <w:p w14:paraId="6560C1E9" w14:textId="2102733B" w:rsidR="00B61FD7" w:rsidRDefault="00B61FD7" w:rsidP="00117D32">
            <w:pPr>
              <w:ind w:firstLine="0"/>
              <w:rPr>
                <w:rFonts w:ascii="Arial"/>
              </w:rPr>
            </w:pPr>
            <w:r w:rsidRPr="00B61FD7">
              <w:rPr>
                <w:rFonts w:ascii="Arial"/>
                <w:noProof/>
              </w:rPr>
              <w:drawing>
                <wp:inline distT="0" distB="0" distL="0" distR="0" wp14:anchorId="7015F44E" wp14:editId="15717212">
                  <wp:extent cx="1711579" cy="2544417"/>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0025" cy="2556973"/>
                          </a:xfrm>
                          <a:prstGeom prst="rect">
                            <a:avLst/>
                          </a:prstGeom>
                        </pic:spPr>
                      </pic:pic>
                    </a:graphicData>
                  </a:graphic>
                </wp:inline>
              </w:drawing>
            </w:r>
            <w:r w:rsidR="00877E32">
              <w:rPr>
                <w:rFonts w:ascii="Arial"/>
              </w:rPr>
              <w:t xml:space="preserve">  </w:t>
            </w:r>
            <w:r w:rsidRPr="00B61FD7">
              <w:rPr>
                <w:rFonts w:ascii="Arial"/>
                <w:noProof/>
              </w:rPr>
              <w:drawing>
                <wp:inline distT="0" distB="0" distL="0" distR="0" wp14:anchorId="286D8597" wp14:editId="0CAAAA5B">
                  <wp:extent cx="1592718" cy="1813717"/>
                  <wp:effectExtent l="0" t="0" r="7620" b="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2718" cy="1813717"/>
                          </a:xfrm>
                          <a:prstGeom prst="rect">
                            <a:avLst/>
                          </a:prstGeom>
                        </pic:spPr>
                      </pic:pic>
                    </a:graphicData>
                  </a:graphic>
                </wp:inline>
              </w:drawing>
            </w:r>
          </w:p>
          <w:p w14:paraId="21BEBBBF" w14:textId="597D78E8" w:rsidR="00B61FD7" w:rsidRDefault="00B61FD7" w:rsidP="00117D32">
            <w:pPr>
              <w:ind w:firstLine="0"/>
              <w:rPr>
                <w:rFonts w:ascii="Arial"/>
              </w:rPr>
            </w:pPr>
            <w:r w:rsidRPr="00B61FD7">
              <w:rPr>
                <w:rFonts w:ascii="Arial"/>
                <w:noProof/>
              </w:rPr>
              <w:drawing>
                <wp:inline distT="0" distB="0" distL="0" distR="0" wp14:anchorId="3D94493A" wp14:editId="7CCA13F4">
                  <wp:extent cx="1699407" cy="426757"/>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9407" cy="426757"/>
                          </a:xfrm>
                          <a:prstGeom prst="rect">
                            <a:avLst/>
                          </a:prstGeom>
                        </pic:spPr>
                      </pic:pic>
                    </a:graphicData>
                  </a:graphic>
                </wp:inline>
              </w:drawing>
            </w:r>
          </w:p>
        </w:tc>
      </w:tr>
      <w:tr w:rsidR="00893BD9" w14:paraId="4AAE90F9" w14:textId="77777777" w:rsidTr="00F33646">
        <w:tc>
          <w:tcPr>
            <w:tcW w:w="2016" w:type="dxa"/>
          </w:tcPr>
          <w:p w14:paraId="3933BBCB" w14:textId="15BBB367" w:rsidR="00117D32" w:rsidRPr="004913FE" w:rsidRDefault="004913FE" w:rsidP="00021AA3">
            <w:pPr>
              <w:ind w:firstLine="0"/>
            </w:pPr>
            <w:r w:rsidRPr="004913FE">
              <w:t xml:space="preserve">Cambiare la funzione di aggregazione mettendo invece che la </w:t>
            </w:r>
            <w:r>
              <w:t>“</w:t>
            </w:r>
            <w:r w:rsidR="00517300">
              <w:t>sum</w:t>
            </w:r>
            <w:r>
              <w:t>” la “</w:t>
            </w:r>
            <w:r w:rsidR="00517300">
              <w:t>average”</w:t>
            </w:r>
            <w:r w:rsidR="00117D32" w:rsidRPr="004913FE">
              <w:t xml:space="preserve"> per le seguenti misure</w:t>
            </w:r>
            <w:r w:rsidR="00517300">
              <w:t>:</w:t>
            </w:r>
          </w:p>
          <w:p w14:paraId="407812CA" w14:textId="77777777" w:rsidR="00117D32" w:rsidRPr="009F35DA" w:rsidRDefault="00117D32" w:rsidP="00021AA3">
            <w:pPr>
              <w:ind w:firstLine="0"/>
              <w:rPr>
                <w:b/>
                <w:lang w:val="en-US"/>
              </w:rPr>
            </w:pPr>
            <w:r w:rsidRPr="00517300">
              <w:rPr>
                <w:lang w:val="en-US"/>
              </w:rPr>
              <w:t>-</w:t>
            </w:r>
            <w:r w:rsidRPr="009F35DA">
              <w:rPr>
                <w:b/>
                <w:lang w:val="en-US"/>
              </w:rPr>
              <w:t>Population</w:t>
            </w:r>
          </w:p>
          <w:p w14:paraId="5975B343" w14:textId="5BDD7B1B" w:rsidR="00117D32" w:rsidRPr="00517300" w:rsidRDefault="00517300" w:rsidP="00021AA3">
            <w:pPr>
              <w:ind w:firstLine="0"/>
              <w:rPr>
                <w:lang w:val="en-US"/>
              </w:rPr>
            </w:pPr>
            <w:r>
              <w:rPr>
                <w:lang w:val="en-US"/>
              </w:rPr>
              <w:t>-</w:t>
            </w:r>
            <w:r w:rsidRPr="009F35DA">
              <w:rPr>
                <w:b/>
                <w:lang w:val="en-US"/>
              </w:rPr>
              <w:t xml:space="preserve">Life </w:t>
            </w:r>
            <w:r w:rsidR="00117D32" w:rsidRPr="009F35DA">
              <w:rPr>
                <w:b/>
                <w:lang w:val="en-US"/>
              </w:rPr>
              <w:t xml:space="preserve">Expectancy </w:t>
            </w:r>
            <w:r w:rsidR="00B61FD7">
              <w:rPr>
                <w:b/>
                <w:lang w:val="en-US"/>
              </w:rPr>
              <w:t>Avg</w:t>
            </w:r>
          </w:p>
          <w:p w14:paraId="136AF00D" w14:textId="77777777" w:rsidR="00117D32" w:rsidRPr="009F35DA" w:rsidRDefault="00117D32" w:rsidP="00021AA3">
            <w:pPr>
              <w:ind w:firstLine="0"/>
              <w:rPr>
                <w:b/>
                <w:lang w:val="en-US"/>
              </w:rPr>
            </w:pPr>
            <w:r w:rsidRPr="00517300">
              <w:rPr>
                <w:lang w:val="en-US"/>
              </w:rPr>
              <w:t>-</w:t>
            </w:r>
            <w:r w:rsidRPr="009F35DA">
              <w:rPr>
                <w:b/>
                <w:lang w:val="en-US"/>
              </w:rPr>
              <w:t>Life Expectancy Female</w:t>
            </w:r>
          </w:p>
          <w:p w14:paraId="3AB50266" w14:textId="77F4B267" w:rsidR="00F33646" w:rsidRPr="006346D7" w:rsidRDefault="00117D32" w:rsidP="00F33646">
            <w:pPr>
              <w:ind w:firstLine="0"/>
              <w:rPr>
                <w:lang w:val="en-US"/>
              </w:rPr>
            </w:pPr>
            <w:r w:rsidRPr="006346D7">
              <w:rPr>
                <w:lang w:val="en-US"/>
              </w:rPr>
              <w:t>-</w:t>
            </w:r>
            <w:r w:rsidRPr="006346D7">
              <w:rPr>
                <w:b/>
                <w:lang w:val="en-US"/>
              </w:rPr>
              <w:t>Life Expectancy Male</w:t>
            </w:r>
            <w:r w:rsidR="00F33646">
              <w:rPr>
                <w:b/>
                <w:lang w:val="en-US"/>
              </w:rPr>
              <w:br/>
            </w:r>
            <w:r w:rsidR="00F33646" w:rsidRPr="006346D7">
              <w:rPr>
                <w:lang w:val="en-US"/>
              </w:rPr>
              <w:t>-</w:t>
            </w:r>
            <w:r w:rsidR="00F33646" w:rsidRPr="006346D7">
              <w:rPr>
                <w:b/>
                <w:lang w:val="en-US"/>
              </w:rPr>
              <w:t xml:space="preserve">Life Expectancy </w:t>
            </w:r>
            <w:r w:rsidR="00F33646">
              <w:rPr>
                <w:b/>
                <w:lang w:val="en-US"/>
              </w:rPr>
              <w:t>Diff</w:t>
            </w:r>
          </w:p>
          <w:p w14:paraId="4209F573" w14:textId="77777777" w:rsidR="00117D32" w:rsidRPr="00021AA3" w:rsidRDefault="00117D32" w:rsidP="00021AA3">
            <w:pPr>
              <w:ind w:firstLine="0"/>
              <w:rPr>
                <w:lang w:val="en-US"/>
              </w:rPr>
            </w:pPr>
            <w:r w:rsidRPr="00021AA3">
              <w:rPr>
                <w:lang w:val="en-US"/>
              </w:rPr>
              <w:t>-</w:t>
            </w:r>
            <w:r w:rsidRPr="00021AA3">
              <w:rPr>
                <w:b/>
                <w:lang w:val="en-US"/>
              </w:rPr>
              <w:t>Net Income</w:t>
            </w:r>
          </w:p>
          <w:p w14:paraId="654EE82F" w14:textId="5CF96477" w:rsidR="00517300" w:rsidRPr="00021AA3" w:rsidRDefault="00517300" w:rsidP="00021AA3">
            <w:pPr>
              <w:rPr>
                <w:lang w:val="en-US"/>
              </w:rPr>
            </w:pPr>
          </w:p>
        </w:tc>
        <w:tc>
          <w:tcPr>
            <w:tcW w:w="8653" w:type="dxa"/>
          </w:tcPr>
          <w:p w14:paraId="190FE4A5" w14:textId="041CD759" w:rsidR="004913FE" w:rsidRDefault="00117D32" w:rsidP="00117D32">
            <w:pPr>
              <w:ind w:firstLine="0"/>
              <w:rPr>
                <w:noProof/>
              </w:rPr>
            </w:pPr>
            <w:r w:rsidRPr="00021AA3">
              <w:rPr>
                <w:rFonts w:ascii="Arial"/>
                <w:lang w:val="en-US"/>
              </w:rPr>
              <w:t xml:space="preserve"> </w:t>
            </w:r>
            <w:r w:rsidR="004913FE" w:rsidRPr="004913FE">
              <w:rPr>
                <w:noProof/>
              </w:rPr>
              <w:drawing>
                <wp:inline distT="0" distB="0" distL="0" distR="0" wp14:anchorId="6B544E5F" wp14:editId="6C87F243">
                  <wp:extent cx="2705100" cy="2731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1248" cy="2747668"/>
                          </a:xfrm>
                          <a:prstGeom prst="rect">
                            <a:avLst/>
                          </a:prstGeom>
                        </pic:spPr>
                      </pic:pic>
                    </a:graphicData>
                  </a:graphic>
                </wp:inline>
              </w:drawing>
            </w:r>
            <w:r w:rsidR="004913FE" w:rsidRPr="004913FE">
              <w:rPr>
                <w:noProof/>
              </w:rPr>
              <w:t xml:space="preserve"> </w:t>
            </w:r>
          </w:p>
          <w:p w14:paraId="751C602C" w14:textId="77777777" w:rsidR="004913FE" w:rsidRDefault="004913FE" w:rsidP="00117D32">
            <w:pPr>
              <w:ind w:firstLine="0"/>
              <w:rPr>
                <w:noProof/>
              </w:rPr>
            </w:pPr>
          </w:p>
          <w:p w14:paraId="1F2E34DC" w14:textId="73BBE900" w:rsidR="00117D32" w:rsidRDefault="004913FE" w:rsidP="00117D32">
            <w:pPr>
              <w:ind w:firstLine="0"/>
              <w:rPr>
                <w:noProof/>
              </w:rPr>
            </w:pPr>
            <w:r w:rsidRPr="004913FE">
              <w:rPr>
                <w:noProof/>
              </w:rPr>
              <w:drawing>
                <wp:inline distT="0" distB="0" distL="0" distR="0" wp14:anchorId="133AA425" wp14:editId="2D32ABF1">
                  <wp:extent cx="389170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3684" cy="1335866"/>
                          </a:xfrm>
                          <a:prstGeom prst="rect">
                            <a:avLst/>
                          </a:prstGeom>
                        </pic:spPr>
                      </pic:pic>
                    </a:graphicData>
                  </a:graphic>
                </wp:inline>
              </w:drawing>
            </w:r>
            <w:r w:rsidRPr="004913FE">
              <w:rPr>
                <w:noProof/>
              </w:rPr>
              <w:t xml:space="preserve"> </w:t>
            </w:r>
          </w:p>
        </w:tc>
      </w:tr>
    </w:tbl>
    <w:p w14:paraId="36A882C4" w14:textId="77777777" w:rsidR="00125035" w:rsidRDefault="00125035" w:rsidP="00125035"/>
    <w:p w14:paraId="79AD5A50" w14:textId="77777777" w:rsidR="00125035" w:rsidRDefault="00125035" w:rsidP="00125035"/>
    <w:p w14:paraId="0A6EA959" w14:textId="002B9403" w:rsidR="00BB3746" w:rsidRDefault="00BB3746">
      <w:pPr>
        <w:spacing w:line="240" w:lineRule="auto"/>
        <w:ind w:firstLine="0"/>
        <w:jc w:val="left"/>
      </w:pPr>
      <w:r>
        <w:br w:type="page"/>
      </w:r>
    </w:p>
    <w:p w14:paraId="52637F97" w14:textId="1771D68F" w:rsidR="00E45308" w:rsidRDefault="0027512A" w:rsidP="00756CEA">
      <w:pPr>
        <w:pStyle w:val="Titolo2"/>
      </w:pPr>
      <w:bookmarkStart w:id="3" w:name="_Toc514914693"/>
      <w:r>
        <w:lastRenderedPageBreak/>
        <w:t>Data visualization : Europe</w:t>
      </w:r>
      <w:bookmarkEnd w:id="3"/>
    </w:p>
    <w:tbl>
      <w:tblPr>
        <w:tblStyle w:val="Grigliatabella"/>
        <w:tblW w:w="10630" w:type="dxa"/>
        <w:tblLook w:val="04A0" w:firstRow="1" w:lastRow="0" w:firstColumn="1" w:lastColumn="0" w:noHBand="0" w:noVBand="1"/>
      </w:tblPr>
      <w:tblGrid>
        <w:gridCol w:w="2146"/>
        <w:gridCol w:w="8484"/>
      </w:tblGrid>
      <w:tr w:rsidR="00756CEA" w14:paraId="0C134B11" w14:textId="77777777" w:rsidTr="1AB72387">
        <w:trPr>
          <w:trHeight w:val="455"/>
        </w:trPr>
        <w:tc>
          <w:tcPr>
            <w:tcW w:w="2146" w:type="dxa"/>
            <w:shd w:val="clear" w:color="auto" w:fill="00B0F0"/>
          </w:tcPr>
          <w:p w14:paraId="4E22AFE7" w14:textId="77777777" w:rsidR="00756CEA" w:rsidRDefault="00756CEA" w:rsidP="00756CEA">
            <w:pPr>
              <w:pStyle w:val="TableParagraph"/>
              <w:spacing w:before="81"/>
              <w:ind w:left="48"/>
              <w:rPr>
                <w:rFonts w:ascii="Arial" w:eastAsia="Arial" w:hAnsi="Arial" w:cs="Arial"/>
                <w:sz w:val="20"/>
                <w:szCs w:val="20"/>
              </w:rPr>
            </w:pPr>
            <w:r>
              <w:rPr>
                <w:rFonts w:ascii="Arial"/>
                <w:b/>
                <w:sz w:val="20"/>
              </w:rPr>
              <w:t>Azione</w:t>
            </w:r>
          </w:p>
        </w:tc>
        <w:tc>
          <w:tcPr>
            <w:tcW w:w="8484" w:type="dxa"/>
            <w:shd w:val="clear" w:color="auto" w:fill="00B0F0"/>
          </w:tcPr>
          <w:p w14:paraId="23C307E9" w14:textId="77777777" w:rsidR="00756CEA" w:rsidRDefault="00756CEA" w:rsidP="00756CEA">
            <w:pPr>
              <w:pStyle w:val="TableParagraph"/>
              <w:spacing w:before="81"/>
              <w:ind w:left="47"/>
              <w:rPr>
                <w:rFonts w:ascii="Arial" w:eastAsia="Arial" w:hAnsi="Arial" w:cs="Arial"/>
                <w:sz w:val="20"/>
                <w:szCs w:val="20"/>
              </w:rPr>
            </w:pPr>
            <w:r>
              <w:rPr>
                <w:rFonts w:ascii="Arial"/>
                <w:b/>
                <w:sz w:val="20"/>
              </w:rPr>
              <w:t>Screenshot</w:t>
            </w:r>
          </w:p>
        </w:tc>
      </w:tr>
      <w:tr w:rsidR="002158C5" w14:paraId="3D5B468E" w14:textId="77777777" w:rsidTr="1AB72387">
        <w:tc>
          <w:tcPr>
            <w:tcW w:w="2146" w:type="dxa"/>
            <w:shd w:val="clear" w:color="auto" w:fill="auto"/>
          </w:tcPr>
          <w:p w14:paraId="39442D0F" w14:textId="5AC7EF31" w:rsidR="002158C5" w:rsidRPr="001121C7" w:rsidRDefault="00ED76EF" w:rsidP="007250D2">
            <w:pPr>
              <w:ind w:firstLine="0"/>
            </w:pPr>
            <w:r w:rsidRPr="001121C7">
              <w:t>Caricare un immagine di sfondo per caricare la barra del titolo</w:t>
            </w:r>
          </w:p>
          <w:p w14:paraId="0C522F53" w14:textId="2EE85AD3" w:rsidR="002158C5" w:rsidRPr="001121C7" w:rsidRDefault="00ED76EF" w:rsidP="007250D2">
            <w:pPr>
              <w:ind w:firstLine="0"/>
            </w:pPr>
            <w:r w:rsidRPr="001121C7">
              <w:t>Background.jpg e impostare a Fit la proprietà “image Fit”</w:t>
            </w:r>
          </w:p>
          <w:p w14:paraId="22F114C4" w14:textId="3CEBD798" w:rsidR="00A85B88" w:rsidRDefault="00A85B88" w:rsidP="00021AA3"/>
          <w:p w14:paraId="3EBAC9FF" w14:textId="631589E7" w:rsidR="00877E32" w:rsidRDefault="00877E32" w:rsidP="00021AA3"/>
          <w:p w14:paraId="4C584E11" w14:textId="39CD0BFF" w:rsidR="00877E32" w:rsidRDefault="00877E32" w:rsidP="00021AA3"/>
          <w:p w14:paraId="0A51FAE0" w14:textId="67C6E18C" w:rsidR="00877E32" w:rsidRDefault="00877E32" w:rsidP="00021AA3"/>
          <w:p w14:paraId="53C7AA93" w14:textId="5B6610A8" w:rsidR="00877E32" w:rsidRDefault="00877E32" w:rsidP="00021AA3"/>
          <w:p w14:paraId="7599E601" w14:textId="01DC3060" w:rsidR="00877E32" w:rsidRDefault="00877E32" w:rsidP="00021AA3"/>
          <w:p w14:paraId="773886F2" w14:textId="7C2E6F24" w:rsidR="00877E32" w:rsidRDefault="00877E32" w:rsidP="00021AA3"/>
          <w:p w14:paraId="1C6AC445" w14:textId="167CA192" w:rsidR="00877E32" w:rsidRDefault="00877E32" w:rsidP="00021AA3"/>
          <w:p w14:paraId="464F0FB7" w14:textId="603116B8" w:rsidR="00877E32" w:rsidRDefault="00877E32" w:rsidP="00021AA3"/>
          <w:p w14:paraId="56416DD4" w14:textId="260865E8" w:rsidR="00877E32" w:rsidRDefault="00877E32" w:rsidP="00021AA3"/>
          <w:p w14:paraId="2B3A442F" w14:textId="06733BA8" w:rsidR="00877E32" w:rsidRDefault="00877E32" w:rsidP="00021AA3"/>
          <w:p w14:paraId="0DC43D27" w14:textId="302B556B" w:rsidR="00877E32" w:rsidRDefault="00877E32" w:rsidP="00021AA3"/>
          <w:p w14:paraId="1A701C1E" w14:textId="59B86A22" w:rsidR="002158C5" w:rsidRPr="00A85B88" w:rsidRDefault="00A85B88" w:rsidP="007250D2">
            <w:pPr>
              <w:ind w:firstLine="0"/>
            </w:pPr>
            <w:r w:rsidRPr="00A85B88">
              <w:t>Sotto rinominare la tab “Page1” con “Europe”</w:t>
            </w:r>
          </w:p>
        </w:tc>
        <w:tc>
          <w:tcPr>
            <w:tcW w:w="8484" w:type="dxa"/>
            <w:shd w:val="clear" w:color="auto" w:fill="auto"/>
          </w:tcPr>
          <w:p w14:paraId="57B0E8CE" w14:textId="77777777" w:rsidR="00877E32" w:rsidRDefault="004D6383" w:rsidP="00877E32">
            <w:pPr>
              <w:pStyle w:val="TableParagraph"/>
              <w:spacing w:before="81"/>
              <w:ind w:left="47"/>
              <w:rPr>
                <w:noProof/>
                <w:lang w:val="it-IT"/>
              </w:rPr>
            </w:pPr>
            <w:r w:rsidRPr="00A85B88">
              <w:rPr>
                <w:noProof/>
                <w:lang w:val="it-IT"/>
              </w:rPr>
              <w:t xml:space="preserve"> </w:t>
            </w:r>
            <w:r w:rsidR="00ED76EF" w:rsidRPr="00ED76EF">
              <w:rPr>
                <w:noProof/>
              </w:rPr>
              <w:drawing>
                <wp:inline distT="0" distB="0" distL="0" distR="0" wp14:anchorId="0EDB15E2" wp14:editId="05E333B5">
                  <wp:extent cx="1379340" cy="3993226"/>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9340" cy="3993226"/>
                          </a:xfrm>
                          <a:prstGeom prst="rect">
                            <a:avLst/>
                          </a:prstGeom>
                        </pic:spPr>
                      </pic:pic>
                    </a:graphicData>
                  </a:graphic>
                </wp:inline>
              </w:drawing>
            </w:r>
            <w:r w:rsidR="00877E32">
              <w:rPr>
                <w:noProof/>
                <w:lang w:val="it-IT"/>
              </w:rPr>
              <w:t xml:space="preserve"> </w:t>
            </w:r>
          </w:p>
          <w:p w14:paraId="71CC1555" w14:textId="075EB776" w:rsidR="00A85B88" w:rsidRPr="002158C5" w:rsidRDefault="00A85B88" w:rsidP="00877E32">
            <w:pPr>
              <w:pStyle w:val="TableParagraph"/>
              <w:spacing w:before="81"/>
              <w:ind w:left="47"/>
              <w:rPr>
                <w:rFonts w:ascii="Arial"/>
                <w:sz w:val="20"/>
                <w:lang w:val="it-IT"/>
              </w:rPr>
            </w:pPr>
            <w:r w:rsidRPr="00A85B88">
              <w:rPr>
                <w:rFonts w:ascii="Arial"/>
                <w:noProof/>
                <w:sz w:val="20"/>
                <w:lang w:val="it-IT"/>
              </w:rPr>
              <w:drawing>
                <wp:inline distT="0" distB="0" distL="0" distR="0" wp14:anchorId="250558BE" wp14:editId="592A3F3F">
                  <wp:extent cx="1234547" cy="50296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4547" cy="502964"/>
                          </a:xfrm>
                          <a:prstGeom prst="rect">
                            <a:avLst/>
                          </a:prstGeom>
                        </pic:spPr>
                      </pic:pic>
                    </a:graphicData>
                  </a:graphic>
                </wp:inline>
              </w:drawing>
            </w:r>
          </w:p>
        </w:tc>
      </w:tr>
      <w:tr w:rsidR="00D734AF" w14:paraId="5471843B" w14:textId="77777777" w:rsidTr="1AB72387">
        <w:tc>
          <w:tcPr>
            <w:tcW w:w="2146" w:type="dxa"/>
            <w:shd w:val="clear" w:color="auto" w:fill="auto"/>
          </w:tcPr>
          <w:p w14:paraId="2055C62F" w14:textId="77777777" w:rsidR="00D734AF" w:rsidRPr="001121C7" w:rsidRDefault="005C2FC7" w:rsidP="007250D2">
            <w:pPr>
              <w:ind w:firstLine="0"/>
            </w:pPr>
            <w:r w:rsidRPr="001121C7">
              <w:t>Inserire una TextBox in cui scrivaimo “Europe” con carattere 32</w:t>
            </w:r>
            <w:r w:rsidR="00AA2CD5" w:rsidRPr="001121C7">
              <w:t xml:space="preserve"> di colore bianco</w:t>
            </w:r>
            <w:r w:rsidR="004D6383" w:rsidRPr="001121C7">
              <w:t>.</w:t>
            </w:r>
          </w:p>
          <w:p w14:paraId="0B6D0981" w14:textId="77777777" w:rsidR="004D6383" w:rsidRPr="001121C7" w:rsidRDefault="004D6383" w:rsidP="007250D2">
            <w:pPr>
              <w:ind w:firstLine="0"/>
            </w:pPr>
            <w:r w:rsidRPr="001121C7">
              <w:t xml:space="preserve">Nelle impostazioni generali inserire 184 come “width” e “height” 56 e come “Xposition” 0 e “Yposition” 0 </w:t>
            </w:r>
          </w:p>
          <w:p w14:paraId="71AE85FB" w14:textId="52301F00" w:rsidR="002F55F6" w:rsidRPr="00F101D8" w:rsidRDefault="002F55F6" w:rsidP="00021AA3">
            <w:pPr>
              <w:rPr>
                <w:rFonts w:ascii="Arial"/>
              </w:rPr>
            </w:pPr>
          </w:p>
        </w:tc>
        <w:tc>
          <w:tcPr>
            <w:tcW w:w="8484" w:type="dxa"/>
            <w:shd w:val="clear" w:color="auto" w:fill="auto"/>
          </w:tcPr>
          <w:p w14:paraId="3686588B" w14:textId="0AD28EB5"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2C90D2A1" wp14:editId="4AED31AB">
                  <wp:extent cx="2408129" cy="823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r w:rsidRPr="004D6383">
              <w:rPr>
                <w:noProof/>
                <w:lang w:val="it-IT" w:eastAsia="it-IT"/>
              </w:rPr>
              <w:t xml:space="preserve"> </w:t>
            </w:r>
          </w:p>
          <w:p w14:paraId="4AB96110" w14:textId="77777777" w:rsidR="00877E32" w:rsidRDefault="00877E32" w:rsidP="00756CEA">
            <w:pPr>
              <w:pStyle w:val="TableParagraph"/>
              <w:spacing w:before="81"/>
              <w:ind w:left="47"/>
              <w:rPr>
                <w:noProof/>
                <w:lang w:val="it-IT" w:eastAsia="it-IT"/>
              </w:rPr>
            </w:pPr>
          </w:p>
          <w:p w14:paraId="361E3904" w14:textId="4BA4A2D6" w:rsidR="00D734AF" w:rsidRDefault="00485A12" w:rsidP="00756CEA">
            <w:pPr>
              <w:pStyle w:val="TableParagraph"/>
              <w:spacing w:before="81"/>
              <w:ind w:left="47"/>
              <w:rPr>
                <w:noProof/>
                <w:lang w:val="it-IT" w:eastAsia="it-IT"/>
              </w:rPr>
            </w:pPr>
            <w:r w:rsidRPr="00485A12">
              <w:rPr>
                <w:noProof/>
                <w:lang w:val="it-IT" w:eastAsia="it-IT"/>
              </w:rPr>
              <w:drawing>
                <wp:inline distT="0" distB="0" distL="0" distR="0" wp14:anchorId="31926DF9" wp14:editId="7A31C4EC">
                  <wp:extent cx="3589331" cy="1112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r w:rsidR="00877E32">
              <w:rPr>
                <w:noProof/>
                <w:lang w:val="it-IT" w:eastAsia="it-IT"/>
              </w:rPr>
              <w:t xml:space="preserve">  </w:t>
            </w:r>
          </w:p>
          <w:p w14:paraId="7D0A3517" w14:textId="77777777" w:rsidR="004D6383" w:rsidRDefault="004D6383" w:rsidP="00756CEA">
            <w:pPr>
              <w:pStyle w:val="TableParagraph"/>
              <w:spacing w:before="81"/>
              <w:ind w:left="47"/>
              <w:rPr>
                <w:noProof/>
                <w:lang w:val="it-IT" w:eastAsia="it-IT"/>
              </w:rPr>
            </w:pPr>
          </w:p>
          <w:p w14:paraId="7C92A307" w14:textId="188697C2" w:rsidR="004D6383" w:rsidRDefault="004D6383" w:rsidP="00756CEA">
            <w:pPr>
              <w:pStyle w:val="TableParagraph"/>
              <w:spacing w:before="81"/>
              <w:ind w:left="47"/>
              <w:rPr>
                <w:noProof/>
                <w:lang w:val="it-IT" w:eastAsia="it-IT"/>
              </w:rPr>
            </w:pPr>
          </w:p>
          <w:p w14:paraId="4F56EA90" w14:textId="3D9A39F7" w:rsidR="002F55F6" w:rsidRDefault="002F55F6" w:rsidP="00756CEA">
            <w:pPr>
              <w:pStyle w:val="TableParagraph"/>
              <w:spacing w:before="81"/>
              <w:ind w:left="47"/>
              <w:rPr>
                <w:noProof/>
                <w:lang w:val="it-IT" w:eastAsia="it-IT"/>
              </w:rPr>
            </w:pPr>
          </w:p>
        </w:tc>
      </w:tr>
      <w:tr w:rsidR="004D6383" w14:paraId="5926CCF9" w14:textId="77777777" w:rsidTr="1AB72387">
        <w:tc>
          <w:tcPr>
            <w:tcW w:w="2146" w:type="dxa"/>
            <w:shd w:val="clear" w:color="auto" w:fill="auto"/>
          </w:tcPr>
          <w:p w14:paraId="643C69EC" w14:textId="77777777" w:rsidR="004D6383" w:rsidRPr="001121C7" w:rsidRDefault="004D6383" w:rsidP="007250D2">
            <w:pPr>
              <w:ind w:firstLine="0"/>
            </w:pPr>
            <w:r w:rsidRPr="001121C7">
              <w:lastRenderedPageBreak/>
              <w:t>Inserire un’immagine.</w:t>
            </w:r>
          </w:p>
          <w:p w14:paraId="06910B2B" w14:textId="77777777" w:rsidR="004D6383" w:rsidRPr="001121C7" w:rsidRDefault="004D6383" w:rsidP="007250D2">
            <w:pPr>
              <w:ind w:firstLine="0"/>
            </w:pPr>
            <w:r w:rsidRPr="001121C7">
              <w:t>Es. europe-flag.png</w:t>
            </w:r>
          </w:p>
          <w:p w14:paraId="15FC4F4D" w14:textId="066A5E93" w:rsidR="004D6383" w:rsidRDefault="004D6383" w:rsidP="00021AA3"/>
          <w:p w14:paraId="39BAF077" w14:textId="19A21E50" w:rsidR="00877E32" w:rsidRDefault="00877E32" w:rsidP="00021AA3"/>
          <w:p w14:paraId="7B719509" w14:textId="7A9A2FF8" w:rsidR="00877E32" w:rsidRDefault="00877E32" w:rsidP="00021AA3"/>
          <w:p w14:paraId="082F37FB" w14:textId="6492B094" w:rsidR="00877E32" w:rsidRDefault="00877E32" w:rsidP="00021AA3"/>
          <w:p w14:paraId="6A8D18B8" w14:textId="20D1DB21" w:rsidR="00877E32" w:rsidRDefault="00877E32" w:rsidP="00021AA3"/>
          <w:p w14:paraId="2DD03F8E" w14:textId="02896ABB" w:rsidR="00877E32" w:rsidRDefault="00877E32" w:rsidP="00021AA3"/>
          <w:p w14:paraId="6CD02813" w14:textId="1C7D218B" w:rsidR="00877E32" w:rsidRDefault="00877E32" w:rsidP="00021AA3"/>
          <w:p w14:paraId="4047A571" w14:textId="2BB651C5" w:rsidR="004D6383" w:rsidRDefault="004D6383" w:rsidP="007250D2">
            <w:pPr>
              <w:ind w:firstLine="0"/>
              <w:rPr>
                <w:rFonts w:ascii="Arial"/>
              </w:rPr>
            </w:pPr>
            <w:r w:rsidRPr="001121C7">
              <w:t>Nelle impostazioni generali inserire 96 come “width” e “height” 64 e come “Xposition” 1184 e “Yposition” 0</w:t>
            </w:r>
          </w:p>
        </w:tc>
        <w:tc>
          <w:tcPr>
            <w:tcW w:w="8484" w:type="dxa"/>
            <w:shd w:val="clear" w:color="auto" w:fill="auto"/>
          </w:tcPr>
          <w:p w14:paraId="26593916" w14:textId="77777777"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A2BD4E5" wp14:editId="4E930DE9">
                  <wp:extent cx="1501270" cy="868755"/>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14:paraId="4367C936" w14:textId="405B31EA"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3451042" wp14:editId="0B8D5B9E">
                  <wp:extent cx="1562235" cy="807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p w14:paraId="0596A26C" w14:textId="77777777" w:rsidR="004D6383" w:rsidRDefault="004D6383" w:rsidP="00756CEA">
            <w:pPr>
              <w:pStyle w:val="TableParagraph"/>
              <w:spacing w:before="81"/>
              <w:ind w:left="47"/>
              <w:rPr>
                <w:noProof/>
                <w:lang w:val="it-IT" w:eastAsia="it-IT"/>
              </w:rPr>
            </w:pPr>
          </w:p>
          <w:p w14:paraId="17A2BC84" w14:textId="7F80EBFE" w:rsidR="004D6383" w:rsidRPr="00485A12" w:rsidRDefault="008F72F7" w:rsidP="00756CEA">
            <w:pPr>
              <w:pStyle w:val="TableParagraph"/>
              <w:spacing w:before="81"/>
              <w:ind w:left="47"/>
              <w:rPr>
                <w:noProof/>
                <w:lang w:val="it-IT" w:eastAsia="it-IT"/>
              </w:rPr>
            </w:pPr>
            <w:r w:rsidRPr="00FC3563">
              <w:rPr>
                <w:noProof/>
                <w:lang w:val="it-IT"/>
              </w:rPr>
              <w:drawing>
                <wp:inline distT="0" distB="0" distL="0" distR="0" wp14:anchorId="0FEA5C99" wp14:editId="2CEF0DA9">
                  <wp:extent cx="1790950" cy="2724530"/>
                  <wp:effectExtent l="0" t="0" r="0" b="0"/>
                  <wp:docPr id="2764" name="Immagin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0950" cy="2724530"/>
                          </a:xfrm>
                          <a:prstGeom prst="rect">
                            <a:avLst/>
                          </a:prstGeom>
                        </pic:spPr>
                      </pic:pic>
                    </a:graphicData>
                  </a:graphic>
                </wp:inline>
              </w:drawing>
            </w:r>
          </w:p>
        </w:tc>
      </w:tr>
      <w:tr w:rsidR="002158C5" w:rsidRPr="002158C5" w14:paraId="142ABC64" w14:textId="77777777" w:rsidTr="1AB72387">
        <w:tc>
          <w:tcPr>
            <w:tcW w:w="2146" w:type="dxa"/>
            <w:shd w:val="clear" w:color="auto" w:fill="auto"/>
          </w:tcPr>
          <w:p w14:paraId="10246B59" w14:textId="5E1A31C7" w:rsidR="00A6204A" w:rsidRPr="00B44156" w:rsidRDefault="00A6204A" w:rsidP="00A6204A">
            <w:pPr>
              <w:ind w:left="360" w:right="360" w:firstLine="0"/>
            </w:pPr>
            <w:r w:rsidRPr="00B44156">
              <w:t xml:space="preserve">Inserire un chart di tipo “Card” e selezionare </w:t>
            </w:r>
            <w:r>
              <w:t xml:space="preserve">il campo GDP (euro Mil) e cambiare in media la funzione di aggregazione. Rinominare con </w:t>
            </w:r>
            <w:r w:rsidRPr="00B44156">
              <w:t>Gdp Medio che finirà sul Fields.</w:t>
            </w:r>
          </w:p>
          <w:p w14:paraId="45485ED5" w14:textId="3848B4EC" w:rsidR="0099425C" w:rsidRDefault="0099425C" w:rsidP="00021AA3">
            <w:pPr>
              <w:rPr>
                <w:rFonts w:ascii="Arial"/>
              </w:rPr>
            </w:pPr>
          </w:p>
        </w:tc>
        <w:tc>
          <w:tcPr>
            <w:tcW w:w="8484" w:type="dxa"/>
            <w:shd w:val="clear" w:color="auto" w:fill="auto"/>
          </w:tcPr>
          <w:p w14:paraId="090E11CE" w14:textId="77777777" w:rsidR="000C26BA" w:rsidRDefault="000C26BA" w:rsidP="00756CEA">
            <w:pPr>
              <w:pStyle w:val="TableParagraph"/>
              <w:spacing w:before="81"/>
              <w:ind w:left="47"/>
              <w:rPr>
                <w:noProof/>
                <w:lang w:val="it-IT"/>
              </w:rPr>
            </w:pPr>
            <w:r w:rsidRPr="00FC3563">
              <w:rPr>
                <w:noProof/>
                <w:lang w:val="it-IT"/>
              </w:rPr>
              <w:drawing>
                <wp:inline distT="0" distB="0" distL="0" distR="0" wp14:anchorId="1704C4E4" wp14:editId="2D021E5E">
                  <wp:extent cx="1200647" cy="2285102"/>
                  <wp:effectExtent l="0" t="0" r="0" b="1270"/>
                  <wp:docPr id="2754" name="Immagin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7573" cy="2298283"/>
                          </a:xfrm>
                          <a:prstGeom prst="rect">
                            <a:avLst/>
                          </a:prstGeom>
                        </pic:spPr>
                      </pic:pic>
                    </a:graphicData>
                  </a:graphic>
                </wp:inline>
              </w:drawing>
            </w:r>
          </w:p>
          <w:p w14:paraId="3616F638" w14:textId="7BCDC407" w:rsidR="002158C5" w:rsidRDefault="000C26BA" w:rsidP="00756CEA">
            <w:pPr>
              <w:pStyle w:val="TableParagraph"/>
              <w:spacing w:before="81"/>
              <w:ind w:left="47"/>
              <w:rPr>
                <w:noProof/>
                <w:lang w:val="it-IT"/>
              </w:rPr>
            </w:pPr>
            <w:r w:rsidRPr="00FC3563">
              <w:rPr>
                <w:noProof/>
                <w:lang w:val="it-IT"/>
              </w:rPr>
              <w:drawing>
                <wp:inline distT="0" distB="0" distL="0" distR="0" wp14:anchorId="1FE64997" wp14:editId="60A1E1DF">
                  <wp:extent cx="2093400" cy="1005591"/>
                  <wp:effectExtent l="0" t="0" r="2540" b="4445"/>
                  <wp:docPr id="2753" name="Immagin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5586" cy="1016248"/>
                          </a:xfrm>
                          <a:prstGeom prst="rect">
                            <a:avLst/>
                          </a:prstGeom>
                        </pic:spPr>
                      </pic:pic>
                    </a:graphicData>
                  </a:graphic>
                </wp:inline>
              </w:drawing>
            </w:r>
            <w:r w:rsidR="005C2FC7" w:rsidRPr="005C2FC7">
              <w:rPr>
                <w:noProof/>
                <w:lang w:val="it-IT"/>
              </w:rPr>
              <w:t xml:space="preserve"> </w:t>
            </w:r>
          </w:p>
          <w:p w14:paraId="046AE6F3" w14:textId="765F1528" w:rsidR="00354785" w:rsidRPr="002158C5" w:rsidRDefault="00354785" w:rsidP="00EB7A18">
            <w:pPr>
              <w:pStyle w:val="TableParagraph"/>
              <w:spacing w:before="81"/>
              <w:rPr>
                <w:noProof/>
                <w:lang w:val="it-IT"/>
              </w:rPr>
            </w:pPr>
          </w:p>
        </w:tc>
      </w:tr>
      <w:tr w:rsidR="00354785" w:rsidRPr="002158C5" w14:paraId="4BC34E90" w14:textId="77777777" w:rsidTr="1AB72387">
        <w:tc>
          <w:tcPr>
            <w:tcW w:w="2146" w:type="dxa"/>
            <w:shd w:val="clear" w:color="auto" w:fill="auto"/>
          </w:tcPr>
          <w:p w14:paraId="54C46C49" w14:textId="3ECD98D7" w:rsidR="00354785" w:rsidRPr="0099425C" w:rsidRDefault="00354785" w:rsidP="007250D2">
            <w:pPr>
              <w:ind w:firstLine="0"/>
            </w:pPr>
            <w:r w:rsidRPr="00354785">
              <w:lastRenderedPageBreak/>
              <w:t xml:space="preserve">Nella </w:t>
            </w:r>
            <w:r w:rsidRPr="0099425C">
              <w:t xml:space="preserve">parte del colore del </w:t>
            </w:r>
            <w:r>
              <w:t>“border”</w:t>
            </w:r>
            <w:r w:rsidRPr="0099425C">
              <w:t xml:space="preserve"> </w:t>
            </w:r>
            <w:r w:rsidR="000A0E22">
              <w:t xml:space="preserve">inserire </w:t>
            </w:r>
            <w:r w:rsidRPr="0099425C">
              <w:t>il seguente colore 799EC2</w:t>
            </w:r>
            <w:r w:rsidR="008F10CA">
              <w:t xml:space="preserve"> su “Custom color”</w:t>
            </w:r>
          </w:p>
          <w:p w14:paraId="0E7B1E44" w14:textId="44074EC5" w:rsidR="00354785" w:rsidRDefault="00354785" w:rsidP="00021AA3"/>
          <w:p w14:paraId="6765C297" w14:textId="2B807712" w:rsidR="00EB7A18" w:rsidRDefault="00EB7A18" w:rsidP="00021AA3"/>
          <w:p w14:paraId="7A64B2D8" w14:textId="47A42B34" w:rsidR="007250D2" w:rsidRDefault="007250D2" w:rsidP="00021AA3"/>
          <w:p w14:paraId="001A4994" w14:textId="2925B598" w:rsidR="007250D2" w:rsidRDefault="007250D2" w:rsidP="00021AA3"/>
          <w:p w14:paraId="26B43F71" w14:textId="77777777" w:rsidR="007250D2" w:rsidRDefault="007250D2" w:rsidP="00021AA3"/>
          <w:p w14:paraId="76D2E19F" w14:textId="4B18C350" w:rsidR="00354785" w:rsidRPr="0099425C" w:rsidRDefault="00354785" w:rsidP="007250D2">
            <w:pPr>
              <w:ind w:firstLine="0"/>
            </w:pPr>
            <w:r w:rsidRPr="0099425C">
              <w:t xml:space="preserve">nella parte del colore del </w:t>
            </w:r>
            <w:r>
              <w:t xml:space="preserve">“category label” </w:t>
            </w:r>
            <w:r w:rsidR="000A0E22">
              <w:t xml:space="preserve">inserire </w:t>
            </w:r>
            <w:r w:rsidRPr="0099425C">
              <w:t>il seguente colore 799EC2</w:t>
            </w:r>
          </w:p>
          <w:p w14:paraId="3C5F2A8A" w14:textId="77777777" w:rsidR="00354785" w:rsidRDefault="00354785" w:rsidP="00021AA3"/>
          <w:p w14:paraId="66F6FE5F" w14:textId="77777777" w:rsidR="00EB7A18" w:rsidRDefault="00EB7A18" w:rsidP="00021AA3"/>
          <w:p w14:paraId="24B020EE" w14:textId="77777777" w:rsidR="00EB7A18" w:rsidRDefault="00EB7A18" w:rsidP="00021AA3"/>
          <w:p w14:paraId="37F2AF41" w14:textId="77777777" w:rsidR="00EB7A18" w:rsidRDefault="00EB7A18" w:rsidP="00021AA3"/>
          <w:p w14:paraId="0CD0C2D6" w14:textId="77777777" w:rsidR="00EB7A18" w:rsidRDefault="00EB7A18" w:rsidP="00021AA3"/>
          <w:p w14:paraId="75CFE574" w14:textId="77777777" w:rsidR="00EB7A18" w:rsidRDefault="00EB7A18" w:rsidP="00021AA3"/>
          <w:p w14:paraId="64532EC5" w14:textId="77777777" w:rsidR="00EB7A18" w:rsidRDefault="00EB7A18" w:rsidP="00021AA3"/>
          <w:p w14:paraId="2B3931A6" w14:textId="190DDC41" w:rsidR="000A0E22" w:rsidRDefault="007250D2" w:rsidP="007250D2">
            <w:pPr>
              <w:ind w:firstLine="0"/>
            </w:pPr>
            <w:r>
              <w:t>N</w:t>
            </w:r>
            <w:r w:rsidR="000A0E22" w:rsidRPr="0099425C">
              <w:t xml:space="preserve">ella parte del colore del </w:t>
            </w:r>
            <w:r w:rsidR="000A0E22">
              <w:t xml:space="preserve">“data label” inserire </w:t>
            </w:r>
            <w:r w:rsidR="000A0E22" w:rsidRPr="0099425C">
              <w:t>il seguente colore 799EC2</w:t>
            </w:r>
          </w:p>
          <w:p w14:paraId="75D6040B" w14:textId="5D7FE8F0" w:rsidR="008F10CA" w:rsidRDefault="008F10CA" w:rsidP="00021AA3"/>
          <w:p w14:paraId="5158B763" w14:textId="77777777" w:rsidR="00EB7A18" w:rsidRDefault="00EB7A18" w:rsidP="00021AA3"/>
          <w:p w14:paraId="5260B4EC" w14:textId="77777777" w:rsidR="00EB7A18" w:rsidRDefault="00EB7A18" w:rsidP="00021AA3"/>
          <w:p w14:paraId="1148655E" w14:textId="77777777" w:rsidR="00EB7A18" w:rsidRDefault="00EB7A18" w:rsidP="00021AA3"/>
          <w:p w14:paraId="16145500" w14:textId="77777777" w:rsidR="00EB7A18" w:rsidRDefault="00EB7A18" w:rsidP="00021AA3"/>
          <w:p w14:paraId="0F181728" w14:textId="0AC25AC4" w:rsidR="008F10CA" w:rsidRDefault="008F10CA" w:rsidP="007250D2">
            <w:pPr>
              <w:ind w:firstLine="0"/>
            </w:pPr>
            <w:r w:rsidRPr="00F02149">
              <w:t>E selezionare come background il bianco con livello di trasparenza 0%</w:t>
            </w:r>
          </w:p>
          <w:p w14:paraId="0D605ECC" w14:textId="40C8429E" w:rsidR="00AD040E" w:rsidRDefault="00AD040E" w:rsidP="00021AA3"/>
          <w:p w14:paraId="2A36FD3A" w14:textId="011773A0" w:rsidR="00AD040E" w:rsidRPr="00F02149" w:rsidRDefault="00AD040E" w:rsidP="007250D2">
            <w:pPr>
              <w:ind w:firstLine="0"/>
            </w:pPr>
            <w:r>
              <w:t>Seguire queste impostazioni per il posizionamento del riquadro</w:t>
            </w:r>
          </w:p>
          <w:p w14:paraId="1FC6EA5D" w14:textId="3CEF1E03" w:rsidR="000A0E22" w:rsidRPr="00354785" w:rsidRDefault="000A0E22" w:rsidP="00021AA3"/>
        </w:tc>
        <w:tc>
          <w:tcPr>
            <w:tcW w:w="8484" w:type="dxa"/>
            <w:shd w:val="clear" w:color="auto" w:fill="auto"/>
          </w:tcPr>
          <w:p w14:paraId="184AABCB" w14:textId="77777777" w:rsidR="00354785" w:rsidRDefault="00354785" w:rsidP="00354785">
            <w:pPr>
              <w:pStyle w:val="TableParagraph"/>
              <w:spacing w:before="81"/>
              <w:ind w:left="47"/>
              <w:rPr>
                <w:noProof/>
                <w:lang w:val="it-IT"/>
              </w:rPr>
            </w:pPr>
            <w:r w:rsidRPr="00354785">
              <w:rPr>
                <w:noProof/>
                <w:lang w:val="it-IT"/>
              </w:rPr>
              <w:drawing>
                <wp:inline distT="0" distB="0" distL="0" distR="0" wp14:anchorId="153B708A" wp14:editId="245911C3">
                  <wp:extent cx="1623032"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37147" cy="1921568"/>
                          </a:xfrm>
                          <a:prstGeom prst="rect">
                            <a:avLst/>
                          </a:prstGeom>
                        </pic:spPr>
                      </pic:pic>
                    </a:graphicData>
                  </a:graphic>
                </wp:inline>
              </w:drawing>
            </w:r>
          </w:p>
          <w:p w14:paraId="1271EE0D" w14:textId="77777777" w:rsidR="00354785" w:rsidRDefault="00354785" w:rsidP="00354785">
            <w:pPr>
              <w:pStyle w:val="TableParagraph"/>
              <w:spacing w:before="81"/>
              <w:ind w:left="47"/>
              <w:rPr>
                <w:noProof/>
                <w:lang w:val="it-IT"/>
              </w:rPr>
            </w:pPr>
          </w:p>
          <w:p w14:paraId="6EFC2F6C" w14:textId="77777777" w:rsidR="00354785" w:rsidRDefault="00354785" w:rsidP="00354785">
            <w:pPr>
              <w:pStyle w:val="TableParagraph"/>
              <w:spacing w:before="81"/>
              <w:ind w:left="47"/>
              <w:rPr>
                <w:noProof/>
                <w:lang w:val="it-IT"/>
              </w:rPr>
            </w:pPr>
            <w:r w:rsidRPr="0099425C">
              <w:rPr>
                <w:noProof/>
                <w:lang w:val="it-IT"/>
              </w:rPr>
              <w:drawing>
                <wp:inline distT="0" distB="0" distL="0" distR="0" wp14:anchorId="08D32AE5" wp14:editId="28213BBB">
                  <wp:extent cx="1790855" cy="21337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855" cy="2133785"/>
                          </a:xfrm>
                          <a:prstGeom prst="rect">
                            <a:avLst/>
                          </a:prstGeom>
                        </pic:spPr>
                      </pic:pic>
                    </a:graphicData>
                  </a:graphic>
                </wp:inline>
              </w:drawing>
            </w:r>
          </w:p>
          <w:p w14:paraId="4E91ECBA" w14:textId="77777777" w:rsidR="00354785" w:rsidRDefault="00354785" w:rsidP="00354785">
            <w:pPr>
              <w:pStyle w:val="TableParagraph"/>
              <w:spacing w:before="81"/>
              <w:ind w:left="47"/>
              <w:rPr>
                <w:noProof/>
                <w:lang w:val="it-IT"/>
              </w:rPr>
            </w:pPr>
          </w:p>
          <w:p w14:paraId="26425F98" w14:textId="77777777" w:rsidR="00354785" w:rsidRDefault="00354785" w:rsidP="00354785">
            <w:pPr>
              <w:pStyle w:val="TableParagraph"/>
              <w:spacing w:before="81"/>
              <w:ind w:left="47"/>
              <w:rPr>
                <w:noProof/>
                <w:lang w:val="it-IT"/>
              </w:rPr>
            </w:pPr>
            <w:r w:rsidRPr="00354785">
              <w:rPr>
                <w:noProof/>
                <w:lang w:val="it-IT"/>
              </w:rPr>
              <w:drawing>
                <wp:inline distT="0" distB="0" distL="0" distR="0" wp14:anchorId="7575F2C3" wp14:editId="48EF1003">
                  <wp:extent cx="1806097" cy="171464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6097" cy="1714649"/>
                          </a:xfrm>
                          <a:prstGeom prst="rect">
                            <a:avLst/>
                          </a:prstGeom>
                        </pic:spPr>
                      </pic:pic>
                    </a:graphicData>
                  </a:graphic>
                </wp:inline>
              </w:drawing>
            </w:r>
          </w:p>
          <w:p w14:paraId="31FF9397" w14:textId="7D3D4F6A" w:rsidR="008F10CA" w:rsidRDefault="008F10CA" w:rsidP="00354785">
            <w:pPr>
              <w:pStyle w:val="TableParagraph"/>
              <w:spacing w:before="81"/>
              <w:ind w:left="47"/>
              <w:rPr>
                <w:noProof/>
                <w:lang w:val="it-IT"/>
              </w:rPr>
            </w:pPr>
            <w:r w:rsidRPr="002F55F6">
              <w:rPr>
                <w:noProof/>
                <w:lang w:val="it-IT" w:eastAsia="it-IT"/>
              </w:rPr>
              <w:drawing>
                <wp:inline distT="0" distB="0" distL="0" distR="0" wp14:anchorId="36D9E769" wp14:editId="608F7C56">
                  <wp:extent cx="1828958" cy="8992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14:paraId="341C9D21" w14:textId="77777777" w:rsidR="00EB7A18" w:rsidRDefault="00EB7A18" w:rsidP="00354785">
            <w:pPr>
              <w:pStyle w:val="TableParagraph"/>
              <w:spacing w:before="81"/>
              <w:ind w:left="47"/>
              <w:rPr>
                <w:noProof/>
                <w:lang w:val="it-IT"/>
              </w:rPr>
            </w:pPr>
          </w:p>
          <w:p w14:paraId="7C573552" w14:textId="37825E9D" w:rsidR="00AD040E" w:rsidRDefault="00AD040E" w:rsidP="00354785">
            <w:pPr>
              <w:pStyle w:val="TableParagraph"/>
              <w:spacing w:before="81"/>
              <w:ind w:left="47"/>
              <w:rPr>
                <w:noProof/>
                <w:lang w:val="it-IT"/>
              </w:rPr>
            </w:pPr>
            <w:r w:rsidRPr="00AD040E">
              <w:rPr>
                <w:noProof/>
                <w:lang w:val="it-IT"/>
              </w:rPr>
              <w:drawing>
                <wp:inline distT="0" distB="0" distL="0" distR="0" wp14:anchorId="1F746FB9" wp14:editId="6B2454B4">
                  <wp:extent cx="1226820" cy="1220153"/>
                  <wp:effectExtent l="0" t="0" r="0"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7313" cy="1230589"/>
                          </a:xfrm>
                          <a:prstGeom prst="rect">
                            <a:avLst/>
                          </a:prstGeom>
                        </pic:spPr>
                      </pic:pic>
                    </a:graphicData>
                  </a:graphic>
                </wp:inline>
              </w:drawing>
            </w:r>
          </w:p>
          <w:p w14:paraId="2D19A45D" w14:textId="30CE7B26" w:rsidR="00AD040E" w:rsidRPr="005C2FC7" w:rsidRDefault="00AD040E" w:rsidP="00354785">
            <w:pPr>
              <w:pStyle w:val="TableParagraph"/>
              <w:spacing w:before="81"/>
              <w:ind w:left="47"/>
              <w:rPr>
                <w:noProof/>
                <w:lang w:val="it-IT"/>
              </w:rPr>
            </w:pPr>
          </w:p>
        </w:tc>
      </w:tr>
      <w:tr w:rsidR="00354785" w:rsidRPr="00F101D8" w14:paraId="725FF22E" w14:textId="77777777" w:rsidTr="1AB72387">
        <w:tc>
          <w:tcPr>
            <w:tcW w:w="2146" w:type="dxa"/>
            <w:shd w:val="clear" w:color="auto" w:fill="auto"/>
          </w:tcPr>
          <w:p w14:paraId="4BBA7D9D" w14:textId="507A46E9" w:rsidR="00354785" w:rsidRDefault="00354785" w:rsidP="007250D2">
            <w:pPr>
              <w:ind w:firstLine="0"/>
            </w:pPr>
            <w:r w:rsidRPr="00F02149">
              <w:lastRenderedPageBreak/>
              <w:t xml:space="preserve">Ripetere la stessa operazione per Life Expectancy </w:t>
            </w:r>
            <w:r w:rsidR="00DF0E10" w:rsidRPr="00F02149">
              <w:t xml:space="preserve"> </w:t>
            </w:r>
            <w:r w:rsidRPr="00F02149">
              <w:t>Avg e Net Income</w:t>
            </w:r>
            <w:r w:rsidR="00DF0E10" w:rsidRPr="00F02149">
              <w:t xml:space="preserve"> e disporli nel seguente modo</w:t>
            </w:r>
          </w:p>
          <w:p w14:paraId="6762E30D" w14:textId="080FFE5B" w:rsidR="00AD040E" w:rsidRDefault="00AD040E" w:rsidP="00021AA3"/>
          <w:p w14:paraId="689DA23A" w14:textId="4EB31C5B" w:rsidR="00AD040E" w:rsidRDefault="00AD040E" w:rsidP="00021AA3"/>
          <w:p w14:paraId="4853B962" w14:textId="52CAF5A5" w:rsidR="00AD040E" w:rsidRDefault="00AD040E" w:rsidP="00021AA3"/>
          <w:p w14:paraId="4F3EA8C9" w14:textId="28F0DD83" w:rsidR="00AD040E" w:rsidRDefault="00AD040E" w:rsidP="00021AA3"/>
          <w:p w14:paraId="3B6EBD03" w14:textId="19A7723E" w:rsidR="00AD040E" w:rsidRDefault="00AD040E" w:rsidP="00021AA3"/>
          <w:p w14:paraId="47D6854C" w14:textId="77777777" w:rsidR="00AD040E" w:rsidRDefault="00AD040E" w:rsidP="00021AA3"/>
          <w:p w14:paraId="2693FBF0" w14:textId="77777777" w:rsidR="00AD040E" w:rsidRDefault="00AD040E" w:rsidP="007250D2">
            <w:pPr>
              <w:ind w:firstLine="0"/>
            </w:pPr>
            <w:r>
              <w:t>Posizione Life espectancy</w:t>
            </w:r>
          </w:p>
          <w:p w14:paraId="30527F33" w14:textId="77777777" w:rsidR="00AD040E" w:rsidRDefault="00AD040E" w:rsidP="00021AA3"/>
          <w:p w14:paraId="03EEF250" w14:textId="39CD71BF" w:rsidR="00AD040E" w:rsidRDefault="00AD040E" w:rsidP="00021AA3"/>
          <w:p w14:paraId="1991724C" w14:textId="69A7C0FB" w:rsidR="00AD040E" w:rsidRDefault="00AD040E" w:rsidP="00021AA3"/>
          <w:p w14:paraId="63A33A05" w14:textId="2E60550B" w:rsidR="00AD040E" w:rsidRDefault="00AD040E" w:rsidP="00021AA3"/>
          <w:p w14:paraId="40AB43A7" w14:textId="5033BEF9" w:rsidR="00AD040E" w:rsidRDefault="00AD040E" w:rsidP="00021AA3"/>
          <w:p w14:paraId="6C3246EC" w14:textId="4488BF53" w:rsidR="00AD040E" w:rsidRDefault="00AD040E" w:rsidP="00021AA3"/>
          <w:p w14:paraId="4D20BC5A" w14:textId="77777777" w:rsidR="00AD040E" w:rsidRDefault="00AD040E" w:rsidP="00021AA3"/>
          <w:p w14:paraId="3731B823" w14:textId="289F2820" w:rsidR="00AD040E" w:rsidRPr="00F02149" w:rsidRDefault="00AD040E" w:rsidP="007250D2">
            <w:pPr>
              <w:ind w:firstLine="0"/>
            </w:pPr>
            <w:r>
              <w:t>Posizione Net Income</w:t>
            </w:r>
          </w:p>
        </w:tc>
        <w:tc>
          <w:tcPr>
            <w:tcW w:w="8484" w:type="dxa"/>
            <w:shd w:val="clear" w:color="auto" w:fill="auto"/>
          </w:tcPr>
          <w:p w14:paraId="26F0A849" w14:textId="7FEBB951" w:rsidR="00354785" w:rsidRDefault="00ED6F48" w:rsidP="00354785">
            <w:pPr>
              <w:pStyle w:val="TableParagraph"/>
              <w:spacing w:before="81"/>
              <w:ind w:left="47"/>
            </w:pPr>
            <w:r w:rsidRPr="00ED6F48">
              <w:rPr>
                <w:noProof/>
              </w:rPr>
              <w:drawing>
                <wp:inline distT="0" distB="0" distL="0" distR="0" wp14:anchorId="11315A81" wp14:editId="724D656D">
                  <wp:extent cx="4634720" cy="2713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0365" cy="2717246"/>
                          </a:xfrm>
                          <a:prstGeom prst="rect">
                            <a:avLst/>
                          </a:prstGeom>
                        </pic:spPr>
                      </pic:pic>
                    </a:graphicData>
                  </a:graphic>
                </wp:inline>
              </w:drawing>
            </w:r>
          </w:p>
          <w:p w14:paraId="6682F937" w14:textId="77777777" w:rsidR="00AD040E" w:rsidRDefault="00AD040E" w:rsidP="00354785">
            <w:pPr>
              <w:pStyle w:val="TableParagraph"/>
              <w:spacing w:before="81"/>
              <w:ind w:left="47"/>
            </w:pPr>
          </w:p>
          <w:p w14:paraId="432C29E0" w14:textId="77777777" w:rsidR="00AD040E" w:rsidRDefault="00AD040E" w:rsidP="00354785">
            <w:pPr>
              <w:pStyle w:val="TableParagraph"/>
              <w:spacing w:before="81"/>
              <w:ind w:left="47"/>
            </w:pPr>
            <w:r w:rsidRPr="00AD040E">
              <w:rPr>
                <w:noProof/>
              </w:rPr>
              <w:drawing>
                <wp:inline distT="0" distB="0" distL="0" distR="0" wp14:anchorId="7C9C66B5" wp14:editId="171D20C6">
                  <wp:extent cx="1386960" cy="1394581"/>
                  <wp:effectExtent l="0" t="0" r="381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86960" cy="1394581"/>
                          </a:xfrm>
                          <a:prstGeom prst="rect">
                            <a:avLst/>
                          </a:prstGeom>
                        </pic:spPr>
                      </pic:pic>
                    </a:graphicData>
                  </a:graphic>
                </wp:inline>
              </w:drawing>
            </w:r>
          </w:p>
          <w:p w14:paraId="5C6B69C6" w14:textId="77777777" w:rsidR="00AD040E" w:rsidRDefault="00AD040E" w:rsidP="00354785">
            <w:pPr>
              <w:pStyle w:val="TableParagraph"/>
              <w:spacing w:before="81"/>
              <w:ind w:left="47"/>
            </w:pPr>
          </w:p>
          <w:p w14:paraId="79A086F9" w14:textId="77777777" w:rsidR="00AD040E" w:rsidRDefault="00AD040E" w:rsidP="00354785">
            <w:pPr>
              <w:pStyle w:val="TableParagraph"/>
              <w:spacing w:before="81"/>
              <w:ind w:left="47"/>
            </w:pPr>
            <w:r w:rsidRPr="00AD040E">
              <w:rPr>
                <w:noProof/>
              </w:rPr>
              <w:drawing>
                <wp:inline distT="0" distB="0" distL="0" distR="0" wp14:anchorId="3BAC07CD" wp14:editId="51B41777">
                  <wp:extent cx="1386960" cy="1364098"/>
                  <wp:effectExtent l="0" t="0" r="3810" b="7620"/>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6960" cy="1364098"/>
                          </a:xfrm>
                          <a:prstGeom prst="rect">
                            <a:avLst/>
                          </a:prstGeom>
                        </pic:spPr>
                      </pic:pic>
                    </a:graphicData>
                  </a:graphic>
                </wp:inline>
              </w:drawing>
            </w:r>
          </w:p>
          <w:p w14:paraId="0971EB63" w14:textId="643252D4" w:rsidR="00AD040E" w:rsidRPr="00F101D8" w:rsidRDefault="00AD040E" w:rsidP="00354785">
            <w:pPr>
              <w:pStyle w:val="TableParagraph"/>
              <w:spacing w:before="81"/>
              <w:ind w:left="47"/>
            </w:pPr>
          </w:p>
        </w:tc>
      </w:tr>
      <w:tr w:rsidR="00354785" w:rsidRPr="00F101D8" w14:paraId="0D88C82C" w14:textId="77777777" w:rsidTr="1AB72387">
        <w:tc>
          <w:tcPr>
            <w:tcW w:w="2146" w:type="dxa"/>
            <w:shd w:val="clear" w:color="auto" w:fill="auto"/>
          </w:tcPr>
          <w:p w14:paraId="4E5D253C" w14:textId="68BBAC18" w:rsidR="009856B2" w:rsidRPr="00F02149" w:rsidRDefault="00354785" w:rsidP="007250D2">
            <w:pPr>
              <w:ind w:firstLine="0"/>
            </w:pPr>
            <w:r w:rsidRPr="00F02149">
              <w:t>Inserire un grafico combinato con Year, GDP</w:t>
            </w:r>
            <w:r w:rsidR="00485172" w:rsidRPr="00F02149">
              <w:t xml:space="preserve"> (euro Mil)</w:t>
            </w:r>
            <w:r w:rsidRPr="00F02149">
              <w:t xml:space="preserve"> e Export of Goods %.</w:t>
            </w:r>
            <w:r w:rsidR="009856B2" w:rsidRPr="00F02149">
              <w:br/>
            </w:r>
          </w:p>
          <w:p w14:paraId="4E4EDB91" w14:textId="2F2DC753" w:rsidR="00464913" w:rsidRDefault="00464913" w:rsidP="00021AA3"/>
          <w:p w14:paraId="0A4485B6" w14:textId="3BD53597" w:rsidR="00EB7A18" w:rsidRDefault="00EB7A18" w:rsidP="00021AA3"/>
          <w:p w14:paraId="7D75C342" w14:textId="08CFDE2C" w:rsidR="00EB7A18" w:rsidRDefault="00EB7A18" w:rsidP="00021AA3"/>
          <w:p w14:paraId="298AE493" w14:textId="2299783F" w:rsidR="00EB7A18" w:rsidRDefault="00EB7A18" w:rsidP="00021AA3"/>
          <w:p w14:paraId="74A6BDA2" w14:textId="377F0A6E" w:rsidR="00EB7A18" w:rsidRDefault="00EB7A18" w:rsidP="00021AA3"/>
          <w:p w14:paraId="1FBFE1EC" w14:textId="3C5513B1" w:rsidR="00EB7A18" w:rsidRDefault="00EB7A18" w:rsidP="00021AA3"/>
          <w:p w14:paraId="26E132B0" w14:textId="2F66534A" w:rsidR="00EB7A18" w:rsidRDefault="00EB7A18" w:rsidP="00021AA3"/>
          <w:p w14:paraId="03961DA5" w14:textId="0E839514" w:rsidR="00EB7A18" w:rsidRDefault="00EB7A18" w:rsidP="00021AA3"/>
          <w:p w14:paraId="68FAE400" w14:textId="4BCBB962" w:rsidR="00EB7A18" w:rsidRDefault="00EB7A18" w:rsidP="00021AA3"/>
          <w:p w14:paraId="6193C3C2" w14:textId="7A5ACC30" w:rsidR="00EB7A18" w:rsidRDefault="00EB7A18" w:rsidP="00021AA3"/>
          <w:p w14:paraId="69BE5A76" w14:textId="77777777" w:rsidR="007250D2" w:rsidRDefault="007250D2" w:rsidP="007250D2">
            <w:pPr>
              <w:ind w:firstLine="0"/>
            </w:pPr>
          </w:p>
          <w:p w14:paraId="59A7DE39" w14:textId="77777777" w:rsidR="007250D2" w:rsidRDefault="007250D2" w:rsidP="007250D2">
            <w:pPr>
              <w:ind w:firstLine="0"/>
            </w:pPr>
          </w:p>
          <w:p w14:paraId="251AE3C2" w14:textId="77777777" w:rsidR="007250D2" w:rsidRDefault="007250D2" w:rsidP="007250D2">
            <w:pPr>
              <w:ind w:firstLine="0"/>
            </w:pPr>
          </w:p>
          <w:p w14:paraId="75AA8543" w14:textId="77777777" w:rsidR="007250D2" w:rsidRDefault="007250D2" w:rsidP="007250D2">
            <w:pPr>
              <w:ind w:firstLine="0"/>
            </w:pPr>
          </w:p>
          <w:p w14:paraId="7AB6BBA4" w14:textId="77777777" w:rsidR="007250D2" w:rsidRDefault="007250D2" w:rsidP="007250D2">
            <w:pPr>
              <w:ind w:firstLine="0"/>
            </w:pPr>
          </w:p>
          <w:p w14:paraId="22262FD2" w14:textId="77777777" w:rsidR="007250D2" w:rsidRDefault="007250D2" w:rsidP="007250D2">
            <w:pPr>
              <w:ind w:firstLine="0"/>
            </w:pPr>
          </w:p>
          <w:p w14:paraId="25F53C87" w14:textId="77777777" w:rsidR="007250D2" w:rsidRDefault="007250D2" w:rsidP="007250D2">
            <w:pPr>
              <w:ind w:firstLine="0"/>
            </w:pPr>
          </w:p>
          <w:p w14:paraId="557AC610" w14:textId="77777777" w:rsidR="007250D2" w:rsidRDefault="007250D2" w:rsidP="007250D2">
            <w:pPr>
              <w:ind w:firstLine="0"/>
            </w:pPr>
          </w:p>
          <w:p w14:paraId="791056FF" w14:textId="77777777" w:rsidR="007250D2" w:rsidRDefault="007250D2" w:rsidP="007250D2">
            <w:pPr>
              <w:ind w:firstLine="0"/>
            </w:pPr>
          </w:p>
          <w:p w14:paraId="3C07D7D2" w14:textId="77777777" w:rsidR="007250D2" w:rsidRDefault="007250D2" w:rsidP="007250D2">
            <w:pPr>
              <w:ind w:firstLine="0"/>
            </w:pPr>
          </w:p>
          <w:p w14:paraId="208A3699" w14:textId="77777777" w:rsidR="007250D2" w:rsidRDefault="007250D2" w:rsidP="007250D2">
            <w:pPr>
              <w:ind w:firstLine="0"/>
            </w:pPr>
          </w:p>
          <w:p w14:paraId="7692A526" w14:textId="77777777" w:rsidR="007250D2" w:rsidRDefault="007250D2" w:rsidP="007250D2">
            <w:pPr>
              <w:ind w:firstLine="0"/>
            </w:pPr>
          </w:p>
          <w:p w14:paraId="27179994" w14:textId="77777777" w:rsidR="007250D2" w:rsidRDefault="007250D2" w:rsidP="007250D2">
            <w:pPr>
              <w:ind w:firstLine="0"/>
            </w:pPr>
          </w:p>
          <w:p w14:paraId="648809D7" w14:textId="77777777" w:rsidR="007250D2" w:rsidRDefault="007250D2" w:rsidP="007250D2">
            <w:pPr>
              <w:ind w:firstLine="0"/>
            </w:pPr>
          </w:p>
          <w:p w14:paraId="57AB881E" w14:textId="77777777" w:rsidR="007250D2" w:rsidRDefault="007250D2" w:rsidP="007250D2">
            <w:pPr>
              <w:ind w:firstLine="0"/>
            </w:pPr>
          </w:p>
          <w:p w14:paraId="3F45C395" w14:textId="77777777" w:rsidR="007250D2" w:rsidRDefault="007250D2" w:rsidP="007250D2">
            <w:pPr>
              <w:ind w:firstLine="0"/>
            </w:pPr>
          </w:p>
          <w:p w14:paraId="76E92401" w14:textId="27F6B9E1" w:rsidR="00464913" w:rsidRPr="00F02149" w:rsidRDefault="00464913" w:rsidP="007250D2">
            <w:pPr>
              <w:ind w:firstLine="0"/>
            </w:pPr>
            <w:r w:rsidRPr="00F02149">
              <w:t>Nella parte di formatting selezionare come background il bianco con livello di trasparenza 0%</w:t>
            </w:r>
          </w:p>
          <w:p w14:paraId="04B6618F" w14:textId="77777777" w:rsidR="00EB7A18" w:rsidRDefault="00EB7A18" w:rsidP="00021AA3"/>
          <w:p w14:paraId="63C95A27" w14:textId="77777777" w:rsidR="00EB7A18" w:rsidRPr="00F02149" w:rsidRDefault="00EB7A18" w:rsidP="007250D2">
            <w:pPr>
              <w:ind w:firstLine="0"/>
            </w:pPr>
            <w:r>
              <w:t>Seguire queste impostazioni per il posizionamento del riquadro</w:t>
            </w:r>
          </w:p>
          <w:p w14:paraId="65DAB7E9" w14:textId="7049F0E0" w:rsidR="00EB7A18" w:rsidRPr="00F02149" w:rsidRDefault="00EB7A18" w:rsidP="00021AA3"/>
        </w:tc>
        <w:tc>
          <w:tcPr>
            <w:tcW w:w="8484" w:type="dxa"/>
            <w:shd w:val="clear" w:color="auto" w:fill="auto"/>
          </w:tcPr>
          <w:p w14:paraId="26F20FD3" w14:textId="77777777" w:rsidR="009B1FDB" w:rsidRDefault="00485172" w:rsidP="00354785">
            <w:pPr>
              <w:pStyle w:val="TableParagraph"/>
              <w:spacing w:before="81"/>
              <w:ind w:left="47"/>
              <w:rPr>
                <w:noProof/>
              </w:rPr>
            </w:pPr>
            <w:r w:rsidRPr="00464913">
              <w:rPr>
                <w:noProof/>
                <w:lang w:val="it-IT"/>
              </w:rPr>
              <w:lastRenderedPageBreak/>
              <w:t xml:space="preserve"> </w:t>
            </w:r>
            <w:r w:rsidRPr="00485172">
              <w:rPr>
                <w:noProof/>
              </w:rPr>
              <w:drawing>
                <wp:inline distT="0" distB="0" distL="0" distR="0" wp14:anchorId="6259E9CC" wp14:editId="2E6B1E23">
                  <wp:extent cx="2004234" cy="117358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4234" cy="1173582"/>
                          </a:xfrm>
                          <a:prstGeom prst="rect">
                            <a:avLst/>
                          </a:prstGeom>
                        </pic:spPr>
                      </pic:pic>
                    </a:graphicData>
                  </a:graphic>
                </wp:inline>
              </w:drawing>
            </w:r>
            <w:r w:rsidRPr="00485172">
              <w:rPr>
                <w:noProof/>
              </w:rPr>
              <w:t xml:space="preserve"> </w:t>
            </w:r>
          </w:p>
          <w:p w14:paraId="0C470ED8" w14:textId="06AB4246" w:rsidR="00485172" w:rsidRDefault="009B1FDB" w:rsidP="00354785">
            <w:pPr>
              <w:pStyle w:val="TableParagraph"/>
              <w:spacing w:before="81"/>
              <w:ind w:left="47"/>
              <w:rPr>
                <w:noProof/>
              </w:rPr>
            </w:pPr>
            <w:r w:rsidRPr="009B1FDB">
              <w:rPr>
                <w:noProof/>
              </w:rPr>
              <w:lastRenderedPageBreak/>
              <w:drawing>
                <wp:inline distT="0" distB="0" distL="0" distR="0" wp14:anchorId="150E928C" wp14:editId="6B18D003">
                  <wp:extent cx="3505504" cy="313971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5504" cy="3139712"/>
                          </a:xfrm>
                          <a:prstGeom prst="rect">
                            <a:avLst/>
                          </a:prstGeom>
                        </pic:spPr>
                      </pic:pic>
                    </a:graphicData>
                  </a:graphic>
                </wp:inline>
              </w:drawing>
            </w:r>
            <w:r w:rsidRPr="009B1FDB">
              <w:rPr>
                <w:noProof/>
              </w:rPr>
              <w:t xml:space="preserve"> </w:t>
            </w:r>
            <w:r w:rsidR="00485172" w:rsidRPr="00485172">
              <w:rPr>
                <w:noProof/>
              </w:rPr>
              <w:drawing>
                <wp:inline distT="0" distB="0" distL="0" distR="0" wp14:anchorId="64108B97" wp14:editId="12D64A95">
                  <wp:extent cx="1622352" cy="2461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30786" cy="2474055"/>
                          </a:xfrm>
                          <a:prstGeom prst="rect">
                            <a:avLst/>
                          </a:prstGeom>
                        </pic:spPr>
                      </pic:pic>
                    </a:graphicData>
                  </a:graphic>
                </wp:inline>
              </w:drawing>
            </w:r>
          </w:p>
          <w:p w14:paraId="731A1BD8" w14:textId="77777777" w:rsidR="009B1FDB" w:rsidRDefault="009B1FDB" w:rsidP="00354785">
            <w:pPr>
              <w:pStyle w:val="TableParagraph"/>
              <w:spacing w:before="81"/>
              <w:ind w:left="47"/>
              <w:rPr>
                <w:noProof/>
              </w:rPr>
            </w:pPr>
          </w:p>
          <w:p w14:paraId="0617DDF2" w14:textId="5ECCCD91" w:rsidR="00354785" w:rsidRDefault="00354785" w:rsidP="00354785">
            <w:pPr>
              <w:pStyle w:val="TableParagraph"/>
              <w:spacing w:before="81"/>
              <w:ind w:left="47"/>
              <w:rPr>
                <w:noProof/>
                <w:lang w:val="it-IT"/>
              </w:rPr>
            </w:pPr>
          </w:p>
          <w:p w14:paraId="27BF4187" w14:textId="140D929F" w:rsidR="00464913" w:rsidRDefault="00464913" w:rsidP="00354785">
            <w:pPr>
              <w:pStyle w:val="TableParagraph"/>
              <w:spacing w:before="81"/>
              <w:ind w:left="47"/>
              <w:rPr>
                <w:noProof/>
                <w:lang w:val="it-IT"/>
              </w:rPr>
            </w:pPr>
          </w:p>
          <w:p w14:paraId="7647CCF4" w14:textId="77777777" w:rsidR="007250D2" w:rsidRDefault="00464913" w:rsidP="00354785">
            <w:pPr>
              <w:pStyle w:val="TableParagraph"/>
              <w:spacing w:before="81"/>
              <w:ind w:left="47"/>
              <w:rPr>
                <w:noProof/>
              </w:rPr>
            </w:pPr>
            <w:r w:rsidRPr="002F55F6">
              <w:rPr>
                <w:noProof/>
                <w:lang w:val="it-IT" w:eastAsia="it-IT"/>
              </w:rPr>
              <w:drawing>
                <wp:inline distT="0" distB="0" distL="0" distR="0" wp14:anchorId="0E6308AA" wp14:editId="08502C77">
                  <wp:extent cx="1828958" cy="899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14:paraId="67BEA8FD" w14:textId="494EFCDF" w:rsidR="00464913" w:rsidRDefault="00761D31" w:rsidP="00354785">
            <w:pPr>
              <w:pStyle w:val="TableParagraph"/>
              <w:spacing w:before="81"/>
              <w:ind w:left="47"/>
              <w:rPr>
                <w:noProof/>
                <w:lang w:val="it-IT"/>
              </w:rPr>
            </w:pPr>
            <w:r>
              <w:rPr>
                <w:noProof/>
              </w:rPr>
              <w:t xml:space="preserve"> </w:t>
            </w:r>
            <w:r w:rsidRPr="00761D31">
              <w:rPr>
                <w:noProof/>
                <w:lang w:val="it-IT"/>
              </w:rPr>
              <w:drawing>
                <wp:inline distT="0" distB="0" distL="0" distR="0" wp14:anchorId="254E011C" wp14:editId="3C8D53F5">
                  <wp:extent cx="1325995" cy="1386960"/>
                  <wp:effectExtent l="0" t="0" r="7620" b="3810"/>
                  <wp:docPr id="184" name="Immagin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25995" cy="1386960"/>
                          </a:xfrm>
                          <a:prstGeom prst="rect">
                            <a:avLst/>
                          </a:prstGeom>
                        </pic:spPr>
                      </pic:pic>
                    </a:graphicData>
                  </a:graphic>
                </wp:inline>
              </w:drawing>
            </w:r>
          </w:p>
          <w:p w14:paraId="12CE4063" w14:textId="34E31135" w:rsidR="00485172" w:rsidRPr="00F101D8" w:rsidRDefault="00485172" w:rsidP="00354785">
            <w:pPr>
              <w:pStyle w:val="TableParagraph"/>
              <w:spacing w:before="81"/>
              <w:ind w:left="47"/>
              <w:rPr>
                <w:noProof/>
                <w:lang w:val="it-IT"/>
              </w:rPr>
            </w:pPr>
          </w:p>
        </w:tc>
      </w:tr>
      <w:tr w:rsidR="00354785" w:rsidRPr="00F101D8" w14:paraId="292EC1A8" w14:textId="77777777" w:rsidTr="1AB72387">
        <w:tc>
          <w:tcPr>
            <w:tcW w:w="2146" w:type="dxa"/>
            <w:shd w:val="clear" w:color="auto" w:fill="auto"/>
          </w:tcPr>
          <w:p w14:paraId="5373E7EC" w14:textId="77777777" w:rsidR="00354785" w:rsidRPr="00F02149" w:rsidRDefault="00354785" w:rsidP="007250D2">
            <w:pPr>
              <w:ind w:firstLine="0"/>
            </w:pPr>
            <w:r w:rsidRPr="00F02149">
              <w:lastRenderedPageBreak/>
              <w:t>Creare una dimensione di drill.</w:t>
            </w:r>
          </w:p>
          <w:p w14:paraId="20951B75" w14:textId="77777777" w:rsidR="00354785" w:rsidRPr="00F02149" w:rsidRDefault="00354785" w:rsidP="00021AA3"/>
          <w:p w14:paraId="134B1F5D" w14:textId="653AF7CA" w:rsidR="00354785" w:rsidRPr="00F02149" w:rsidRDefault="00354785" w:rsidP="007250D2">
            <w:pPr>
              <w:ind w:firstLine="0"/>
            </w:pPr>
            <w:r w:rsidRPr="00F02149">
              <w:t>Country-Year</w:t>
            </w:r>
          </w:p>
          <w:p w14:paraId="2240E58A" w14:textId="7ECF92C9" w:rsidR="00BE5884" w:rsidRDefault="00BE5884" w:rsidP="007250D2">
            <w:pPr>
              <w:ind w:firstLine="0"/>
            </w:pPr>
            <w:r w:rsidRPr="00BE5884">
              <w:t>Per fare questo cliccare con il tasto destro sul campo “Country” e scegliere New Hierarchy</w:t>
            </w:r>
          </w:p>
          <w:p w14:paraId="7C3F2420" w14:textId="02DFBDE0" w:rsidR="00BE5884" w:rsidRDefault="00BE5884" w:rsidP="00021AA3"/>
          <w:p w14:paraId="3455A1C0" w14:textId="77777777" w:rsidR="007250D2" w:rsidRDefault="007250D2" w:rsidP="007250D2">
            <w:pPr>
              <w:ind w:firstLine="0"/>
            </w:pPr>
          </w:p>
          <w:p w14:paraId="0176C98F" w14:textId="77777777" w:rsidR="007250D2" w:rsidRDefault="007250D2" w:rsidP="007250D2">
            <w:pPr>
              <w:ind w:firstLine="0"/>
            </w:pPr>
          </w:p>
          <w:p w14:paraId="5C83F8F0" w14:textId="52B0BEE9" w:rsidR="00BE5884" w:rsidRDefault="007250D2" w:rsidP="007250D2">
            <w:pPr>
              <w:ind w:firstLine="0"/>
            </w:pPr>
            <w:r>
              <w:t>R</w:t>
            </w:r>
            <w:r w:rsidR="00BE5884">
              <w:t>inominiamo facendo doppio click sul nome della gerarchia in “Country-Year”</w:t>
            </w:r>
          </w:p>
          <w:p w14:paraId="6D247E11" w14:textId="77777777" w:rsidR="0089608B" w:rsidRDefault="0089608B" w:rsidP="007250D2">
            <w:pPr>
              <w:ind w:firstLine="0"/>
            </w:pPr>
          </w:p>
          <w:p w14:paraId="61F153AC" w14:textId="77777777" w:rsidR="0089608B" w:rsidRDefault="0089608B" w:rsidP="007250D2">
            <w:pPr>
              <w:ind w:firstLine="0"/>
            </w:pPr>
          </w:p>
          <w:p w14:paraId="34740C5D" w14:textId="77777777" w:rsidR="0089608B" w:rsidRDefault="0089608B" w:rsidP="007250D2">
            <w:pPr>
              <w:ind w:firstLine="0"/>
            </w:pPr>
          </w:p>
          <w:p w14:paraId="3DD4B21E" w14:textId="77777777" w:rsidR="0089608B" w:rsidRDefault="0089608B" w:rsidP="007250D2">
            <w:pPr>
              <w:ind w:firstLine="0"/>
            </w:pPr>
          </w:p>
          <w:p w14:paraId="66FB06CB" w14:textId="77777777" w:rsidR="0089608B" w:rsidRDefault="0089608B" w:rsidP="007250D2">
            <w:pPr>
              <w:ind w:firstLine="0"/>
            </w:pPr>
          </w:p>
          <w:p w14:paraId="43FEEDAE" w14:textId="4740845E" w:rsidR="00354785" w:rsidRPr="007250D2" w:rsidRDefault="0089608B" w:rsidP="007250D2">
            <w:pPr>
              <w:ind w:firstLine="0"/>
            </w:pPr>
            <w:r>
              <w:t xml:space="preserve">Andare nella visualizzazione modello </w:t>
            </w:r>
            <w:r w:rsidRPr="0089608B">
              <w:rPr>
                <w:noProof/>
              </w:rPr>
              <w:drawing>
                <wp:inline distT="0" distB="0" distL="0" distR="0" wp14:anchorId="7FBC2EF5" wp14:editId="71625D18">
                  <wp:extent cx="428685" cy="74305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685" cy="743054"/>
                          </a:xfrm>
                          <a:prstGeom prst="rect">
                            <a:avLst/>
                          </a:prstGeom>
                        </pic:spPr>
                      </pic:pic>
                    </a:graphicData>
                  </a:graphic>
                </wp:inline>
              </w:drawing>
            </w:r>
            <w:r>
              <w:t xml:space="preserve"> scegliere il campo </w:t>
            </w:r>
            <w:r w:rsidR="00BE5884">
              <w:t xml:space="preserve"> “year” </w:t>
            </w:r>
            <w:r>
              <w:t>dopo aver selezionato il campo gerarchia sulla sinistra</w:t>
            </w:r>
            <w:r w:rsidR="00BE5884">
              <w:t xml:space="preserve"> </w:t>
            </w:r>
          </w:p>
        </w:tc>
        <w:tc>
          <w:tcPr>
            <w:tcW w:w="8484" w:type="dxa"/>
            <w:shd w:val="clear" w:color="auto" w:fill="auto"/>
          </w:tcPr>
          <w:p w14:paraId="54B1917F" w14:textId="04C42598" w:rsidR="00BE5884" w:rsidRDefault="006A1B30" w:rsidP="00354785">
            <w:pPr>
              <w:pStyle w:val="TableParagraph"/>
              <w:spacing w:before="81"/>
              <w:ind w:left="47"/>
              <w:rPr>
                <w:noProof/>
                <w:lang w:val="it-IT"/>
              </w:rPr>
            </w:pPr>
            <w:r w:rsidRPr="006A1B30">
              <w:rPr>
                <w:noProof/>
                <w:lang w:val="it-IT"/>
              </w:rPr>
              <w:drawing>
                <wp:inline distT="0" distB="0" distL="0" distR="0" wp14:anchorId="73E2E134" wp14:editId="61E66F71">
                  <wp:extent cx="2255715" cy="39093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55715" cy="3909399"/>
                          </a:xfrm>
                          <a:prstGeom prst="rect">
                            <a:avLst/>
                          </a:prstGeom>
                        </pic:spPr>
                      </pic:pic>
                    </a:graphicData>
                  </a:graphic>
                </wp:inline>
              </w:drawing>
            </w:r>
          </w:p>
          <w:p w14:paraId="36BC0927" w14:textId="77777777" w:rsidR="00BE5884" w:rsidRDefault="00BE5884" w:rsidP="00354785">
            <w:pPr>
              <w:pStyle w:val="TableParagraph"/>
              <w:spacing w:before="81"/>
              <w:ind w:left="47"/>
              <w:rPr>
                <w:noProof/>
                <w:lang w:val="it-IT"/>
              </w:rPr>
            </w:pPr>
          </w:p>
          <w:p w14:paraId="46550338" w14:textId="77777777" w:rsidR="00BE5884" w:rsidRDefault="00BE5884" w:rsidP="00354785">
            <w:pPr>
              <w:pStyle w:val="TableParagraph"/>
              <w:spacing w:before="81"/>
              <w:ind w:left="47"/>
              <w:rPr>
                <w:noProof/>
                <w:lang w:val="it-IT"/>
              </w:rPr>
            </w:pPr>
            <w:r w:rsidRPr="00BE5884">
              <w:rPr>
                <w:noProof/>
                <w:lang w:val="it-IT"/>
              </w:rPr>
              <w:drawing>
                <wp:inline distT="0" distB="0" distL="0" distR="0" wp14:anchorId="55E499F1" wp14:editId="3DF299E1">
                  <wp:extent cx="2911092" cy="46486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1092" cy="464860"/>
                          </a:xfrm>
                          <a:prstGeom prst="rect">
                            <a:avLst/>
                          </a:prstGeom>
                        </pic:spPr>
                      </pic:pic>
                    </a:graphicData>
                  </a:graphic>
                </wp:inline>
              </w:drawing>
            </w:r>
          </w:p>
          <w:p w14:paraId="25F0FD36" w14:textId="1B82094D" w:rsidR="00354785" w:rsidRPr="00F101D8" w:rsidRDefault="0089608B" w:rsidP="00354785">
            <w:pPr>
              <w:pStyle w:val="TableParagraph"/>
              <w:spacing w:before="81"/>
              <w:ind w:left="47"/>
              <w:rPr>
                <w:noProof/>
                <w:lang w:val="it-IT"/>
              </w:rPr>
            </w:pPr>
            <w:r w:rsidRPr="0089608B">
              <w:rPr>
                <w:noProof/>
                <w:lang w:val="it-IT"/>
              </w:rPr>
              <w:drawing>
                <wp:inline distT="0" distB="0" distL="0" distR="0" wp14:anchorId="66AB9DA5" wp14:editId="5052AAF3">
                  <wp:extent cx="3788435" cy="314926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97581" cy="3156865"/>
                          </a:xfrm>
                          <a:prstGeom prst="rect">
                            <a:avLst/>
                          </a:prstGeom>
                        </pic:spPr>
                      </pic:pic>
                    </a:graphicData>
                  </a:graphic>
                </wp:inline>
              </w:drawing>
            </w:r>
            <w:r w:rsidR="00BE5884">
              <w:rPr>
                <w:noProof/>
                <w:lang w:val="it-IT"/>
              </w:rPr>
              <w:br/>
            </w:r>
          </w:p>
        </w:tc>
      </w:tr>
      <w:tr w:rsidR="00354785" w:rsidRPr="00F101D8" w14:paraId="7DEA1595" w14:textId="77777777" w:rsidTr="1AB72387">
        <w:tc>
          <w:tcPr>
            <w:tcW w:w="2146" w:type="dxa"/>
            <w:shd w:val="clear" w:color="auto" w:fill="auto"/>
          </w:tcPr>
          <w:p w14:paraId="44D69413" w14:textId="77777777" w:rsidR="00354785" w:rsidRPr="00F02149" w:rsidRDefault="00354785" w:rsidP="007250D2">
            <w:pPr>
              <w:ind w:firstLine="0"/>
            </w:pPr>
            <w:r w:rsidRPr="00F02149">
              <w:lastRenderedPageBreak/>
              <w:t xml:space="preserve">Inserire un grafico a dispersione con la dimensione di drill appena creata, l’avg del </w:t>
            </w:r>
            <w:r w:rsidR="00B337DB" w:rsidRPr="00F02149">
              <w:t>“N° of Divorce”</w:t>
            </w:r>
            <w:r w:rsidRPr="00F02149">
              <w:t xml:space="preserve"> e il net income</w:t>
            </w:r>
          </w:p>
          <w:p w14:paraId="268354C6" w14:textId="78F8E5F3" w:rsidR="003B6D5B" w:rsidRDefault="003B6D5B" w:rsidP="00021AA3"/>
          <w:p w14:paraId="7F9A88AB" w14:textId="496134C4" w:rsidR="00EB7A18" w:rsidRDefault="00EB7A18" w:rsidP="00021AA3"/>
          <w:p w14:paraId="31321D6B" w14:textId="32EB7519" w:rsidR="00EB7A18" w:rsidRDefault="00EB7A18" w:rsidP="00021AA3"/>
          <w:p w14:paraId="0DF81641" w14:textId="19C20FE8" w:rsidR="00EB7A18" w:rsidRDefault="00EB7A18" w:rsidP="00021AA3"/>
          <w:p w14:paraId="44E8F83E" w14:textId="6358A58C" w:rsidR="00EB7A18" w:rsidRDefault="00EB7A18" w:rsidP="00021AA3"/>
          <w:p w14:paraId="5AD3D8E1" w14:textId="03165838" w:rsidR="00EB7A18" w:rsidRDefault="00EB7A18" w:rsidP="00021AA3"/>
          <w:p w14:paraId="0B431CDC" w14:textId="710B969D" w:rsidR="00EB7A18" w:rsidRDefault="00EB7A18" w:rsidP="00021AA3"/>
          <w:p w14:paraId="561ED26D" w14:textId="3D25FC48" w:rsidR="00EB7A18" w:rsidRDefault="00EB7A18" w:rsidP="0000066A">
            <w:pPr>
              <w:ind w:firstLine="0"/>
            </w:pPr>
          </w:p>
          <w:p w14:paraId="04C583E1" w14:textId="77777777" w:rsidR="003B6D5B" w:rsidRPr="003B6D5B" w:rsidRDefault="003B6D5B" w:rsidP="00E620D2">
            <w:pPr>
              <w:ind w:firstLine="0"/>
            </w:pPr>
            <w:r w:rsidRPr="003B6D5B">
              <w:t>Nella parte di formatting selezionare come background il bianco con livello di trasparenza 0%</w:t>
            </w:r>
          </w:p>
          <w:p w14:paraId="182A3D2C" w14:textId="77777777" w:rsidR="003B6D5B" w:rsidRDefault="003B6D5B" w:rsidP="00991C32">
            <w:pPr>
              <w:ind w:firstLine="0"/>
            </w:pPr>
            <w:r>
              <w:t>E abilitiamo il “category label”</w:t>
            </w:r>
          </w:p>
          <w:p w14:paraId="01C816FD" w14:textId="1EBB72A7" w:rsidR="003B6D5B" w:rsidRPr="003B6D5B" w:rsidRDefault="003B6D5B" w:rsidP="00021AA3"/>
        </w:tc>
        <w:tc>
          <w:tcPr>
            <w:tcW w:w="8484" w:type="dxa"/>
            <w:shd w:val="clear" w:color="auto" w:fill="auto"/>
          </w:tcPr>
          <w:p w14:paraId="30820E93" w14:textId="3E4A6D7E" w:rsidR="00354785" w:rsidRDefault="00C43B9A" w:rsidP="00354785">
            <w:pPr>
              <w:pStyle w:val="TableParagraph"/>
              <w:spacing w:before="81"/>
              <w:ind w:left="47"/>
              <w:rPr>
                <w:noProof/>
                <w:lang w:val="it-IT" w:eastAsia="it-IT"/>
              </w:rPr>
            </w:pPr>
            <w:r w:rsidRPr="00C43B9A">
              <w:rPr>
                <w:noProof/>
                <w:lang w:val="it-IT" w:eastAsia="it-IT"/>
              </w:rPr>
              <w:drawing>
                <wp:inline distT="0" distB="0" distL="0" distR="0" wp14:anchorId="66A4AB64" wp14:editId="565006ED">
                  <wp:extent cx="1813717" cy="11583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3717" cy="1158340"/>
                          </a:xfrm>
                          <a:prstGeom prst="rect">
                            <a:avLst/>
                          </a:prstGeom>
                        </pic:spPr>
                      </pic:pic>
                    </a:graphicData>
                  </a:graphic>
                </wp:inline>
              </w:drawing>
            </w:r>
            <w:r w:rsidR="00EB7A18">
              <w:rPr>
                <w:noProof/>
                <w:lang w:val="it-IT" w:eastAsia="it-IT"/>
              </w:rPr>
              <w:t xml:space="preserve">                                     </w:t>
            </w:r>
            <w:r w:rsidR="00EB7A18" w:rsidRPr="00C43B9A">
              <w:rPr>
                <w:noProof/>
                <w:lang w:val="it-IT" w:eastAsia="it-IT"/>
              </w:rPr>
              <w:drawing>
                <wp:anchor distT="0" distB="0" distL="114300" distR="114300" simplePos="0" relativeHeight="251663360" behindDoc="1" locked="0" layoutInCell="1" allowOverlap="1" wp14:anchorId="48573F55" wp14:editId="1B3C77DC">
                  <wp:simplePos x="0" y="0"/>
                  <wp:positionH relativeFrom="column">
                    <wp:posOffset>3014345</wp:posOffset>
                  </wp:positionH>
                  <wp:positionV relativeFrom="paragraph">
                    <wp:posOffset>52705</wp:posOffset>
                  </wp:positionV>
                  <wp:extent cx="1813560" cy="2872740"/>
                  <wp:effectExtent l="0" t="0" r="0" b="381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13560" cy="2872740"/>
                          </a:xfrm>
                          <a:prstGeom prst="rect">
                            <a:avLst/>
                          </a:prstGeom>
                        </pic:spPr>
                      </pic:pic>
                    </a:graphicData>
                  </a:graphic>
                </wp:anchor>
              </w:drawing>
            </w:r>
          </w:p>
          <w:p w14:paraId="51AD6658" w14:textId="69D9139E" w:rsidR="00C43B9A" w:rsidRDefault="00C43B9A" w:rsidP="00354785">
            <w:pPr>
              <w:pStyle w:val="TableParagraph"/>
              <w:spacing w:before="81"/>
              <w:ind w:left="47"/>
              <w:rPr>
                <w:noProof/>
                <w:lang w:val="it-IT" w:eastAsia="it-IT"/>
              </w:rPr>
            </w:pPr>
            <w:r w:rsidRPr="00C43B9A">
              <w:rPr>
                <w:noProof/>
                <w:lang w:val="it-IT" w:eastAsia="it-IT"/>
              </w:rPr>
              <w:drawing>
                <wp:inline distT="0" distB="0" distL="0" distR="0" wp14:anchorId="22C46D3C" wp14:editId="649F5104">
                  <wp:extent cx="2674852" cy="186706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74852" cy="1867062"/>
                          </a:xfrm>
                          <a:prstGeom prst="rect">
                            <a:avLst/>
                          </a:prstGeom>
                        </pic:spPr>
                      </pic:pic>
                    </a:graphicData>
                  </a:graphic>
                </wp:inline>
              </w:drawing>
            </w:r>
          </w:p>
          <w:p w14:paraId="1247A5D2" w14:textId="77777777" w:rsidR="00C43B9A" w:rsidRDefault="00C43B9A" w:rsidP="00354785">
            <w:pPr>
              <w:pStyle w:val="TableParagraph"/>
              <w:spacing w:before="81"/>
              <w:ind w:left="47"/>
              <w:rPr>
                <w:noProof/>
                <w:lang w:val="it-IT" w:eastAsia="it-IT"/>
              </w:rPr>
            </w:pPr>
          </w:p>
          <w:p w14:paraId="31EAA8FB" w14:textId="54857B12" w:rsidR="00C43B9A" w:rsidRDefault="003B6D5B" w:rsidP="00354785">
            <w:pPr>
              <w:pStyle w:val="TableParagraph"/>
              <w:spacing w:before="81"/>
              <w:ind w:left="47"/>
              <w:rPr>
                <w:noProof/>
                <w:lang w:val="it-IT" w:eastAsia="it-IT"/>
              </w:rPr>
            </w:pPr>
            <w:r w:rsidRPr="002F55F6">
              <w:rPr>
                <w:noProof/>
                <w:lang w:val="it-IT" w:eastAsia="it-IT"/>
              </w:rPr>
              <w:drawing>
                <wp:inline distT="0" distB="0" distL="0" distR="0" wp14:anchorId="03F724ED" wp14:editId="3B5040A2">
                  <wp:extent cx="1828958" cy="89923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EB7A18">
              <w:rPr>
                <w:noProof/>
                <w:lang w:val="it-IT" w:eastAsia="it-IT"/>
              </w:rPr>
              <w:t xml:space="preserve">   </w:t>
            </w:r>
            <w:r w:rsidR="00EB7A18" w:rsidRPr="00761D31">
              <w:rPr>
                <w:noProof/>
                <w:lang w:val="it-IT" w:eastAsia="it-IT"/>
              </w:rPr>
              <w:drawing>
                <wp:anchor distT="0" distB="0" distL="114300" distR="114300" simplePos="0" relativeHeight="251664384" behindDoc="1" locked="0" layoutInCell="1" allowOverlap="1" wp14:anchorId="1FCF4845" wp14:editId="6BBD9D05">
                  <wp:simplePos x="0" y="0"/>
                  <wp:positionH relativeFrom="column">
                    <wp:posOffset>1955165</wp:posOffset>
                  </wp:positionH>
                  <wp:positionV relativeFrom="paragraph">
                    <wp:posOffset>53340</wp:posOffset>
                  </wp:positionV>
                  <wp:extent cx="1356360" cy="1943100"/>
                  <wp:effectExtent l="0" t="0" r="0" b="0"/>
                  <wp:wrapNone/>
                  <wp:docPr id="186" name="Immagin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56360" cy="1943100"/>
                          </a:xfrm>
                          <a:prstGeom prst="rect">
                            <a:avLst/>
                          </a:prstGeom>
                        </pic:spPr>
                      </pic:pic>
                    </a:graphicData>
                  </a:graphic>
                </wp:anchor>
              </w:drawing>
            </w:r>
          </w:p>
          <w:p w14:paraId="1A2128D2" w14:textId="77777777" w:rsidR="003B6D5B" w:rsidRDefault="003B6D5B" w:rsidP="00354785">
            <w:pPr>
              <w:pStyle w:val="TableParagraph"/>
              <w:spacing w:before="81"/>
              <w:ind w:left="47"/>
              <w:rPr>
                <w:noProof/>
                <w:lang w:val="it-IT" w:eastAsia="it-IT"/>
              </w:rPr>
            </w:pPr>
          </w:p>
          <w:p w14:paraId="3ADEA48F" w14:textId="56D8CCDD" w:rsidR="003B6D5B" w:rsidRDefault="003B6D5B" w:rsidP="00354785">
            <w:pPr>
              <w:pStyle w:val="TableParagraph"/>
              <w:spacing w:before="81"/>
              <w:ind w:left="47"/>
              <w:rPr>
                <w:noProof/>
                <w:lang w:val="it-IT" w:eastAsia="it-IT"/>
              </w:rPr>
            </w:pPr>
            <w:r w:rsidRPr="003B6D5B">
              <w:rPr>
                <w:noProof/>
                <w:lang w:val="it-IT" w:eastAsia="it-IT"/>
              </w:rPr>
              <w:drawing>
                <wp:inline distT="0" distB="0" distL="0" distR="0" wp14:anchorId="253301CB" wp14:editId="30D89EEA">
                  <wp:extent cx="1882303" cy="4267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82303" cy="426757"/>
                          </a:xfrm>
                          <a:prstGeom prst="rect">
                            <a:avLst/>
                          </a:prstGeom>
                        </pic:spPr>
                      </pic:pic>
                    </a:graphicData>
                  </a:graphic>
                </wp:inline>
              </w:drawing>
            </w:r>
            <w:r w:rsidR="00761D31">
              <w:rPr>
                <w:noProof/>
                <w:lang w:val="it-IT" w:eastAsia="it-IT"/>
              </w:rPr>
              <w:t xml:space="preserve">   </w:t>
            </w:r>
          </w:p>
          <w:p w14:paraId="08A35B16" w14:textId="17BFF9CB" w:rsidR="00EB7A18" w:rsidRDefault="00EB7A18" w:rsidP="00354785">
            <w:pPr>
              <w:pStyle w:val="TableParagraph"/>
              <w:spacing w:before="81"/>
              <w:ind w:left="47"/>
              <w:rPr>
                <w:noProof/>
                <w:lang w:val="it-IT" w:eastAsia="it-IT"/>
              </w:rPr>
            </w:pPr>
          </w:p>
        </w:tc>
      </w:tr>
      <w:tr w:rsidR="00354785" w:rsidRPr="00F101D8" w14:paraId="7B1EF7E0" w14:textId="77777777" w:rsidTr="1AB72387">
        <w:tc>
          <w:tcPr>
            <w:tcW w:w="2146" w:type="dxa"/>
            <w:shd w:val="clear" w:color="auto" w:fill="auto"/>
          </w:tcPr>
          <w:p w14:paraId="45A2DAC5" w14:textId="24C276AE" w:rsidR="00DE114C" w:rsidRDefault="00354785" w:rsidP="0000066A">
            <w:pPr>
              <w:ind w:firstLine="0"/>
            </w:pPr>
            <w:r w:rsidRPr="00DE114C">
              <w:t>Inserire una tabella con la dimensione country, life expectancy Female, life expectancy Male e la Life expectancy Diff appena creata</w:t>
            </w:r>
            <w:r w:rsidR="00DE114C" w:rsidRPr="00DE114C">
              <w:t>.</w:t>
            </w:r>
          </w:p>
          <w:p w14:paraId="534FB804" w14:textId="3D86457B" w:rsidR="009C07CD" w:rsidRDefault="009C07CD" w:rsidP="0000066A">
            <w:pPr>
              <w:ind w:firstLine="0"/>
            </w:pPr>
            <w:r>
              <w:t>La tabella deve essere posizionata con coordinate Posizione X = 8 ,Posizione Y = 360, Larghezza = 760 e Altezza = 360</w:t>
            </w:r>
          </w:p>
          <w:p w14:paraId="5FECFB75" w14:textId="1C7989F7" w:rsidR="00DE114C" w:rsidRDefault="00DE114C" w:rsidP="00021AA3"/>
          <w:p w14:paraId="7DAE93E1" w14:textId="5E84F1E7" w:rsidR="00EB7A18" w:rsidRDefault="00EB7A18" w:rsidP="00021AA3"/>
          <w:p w14:paraId="2D4124C1" w14:textId="6BB5E4B8" w:rsidR="00EB7A18" w:rsidRDefault="00EB7A18" w:rsidP="00021AA3"/>
          <w:p w14:paraId="3C144EC5" w14:textId="4DA82491" w:rsidR="00EB7A18" w:rsidRDefault="00EB7A18" w:rsidP="00021AA3"/>
          <w:p w14:paraId="468F9F00" w14:textId="58D01AD0" w:rsidR="00EB7A18" w:rsidRDefault="00EB7A18" w:rsidP="00021AA3"/>
          <w:p w14:paraId="42A172E8" w14:textId="2AC6291E" w:rsidR="00EB7A18" w:rsidRDefault="00EB7A18" w:rsidP="00021AA3"/>
          <w:p w14:paraId="0F241E9C" w14:textId="69A00015" w:rsidR="00EB7A18" w:rsidRDefault="00EB7A18" w:rsidP="00021AA3"/>
          <w:p w14:paraId="3A300517" w14:textId="0EB33C20" w:rsidR="00EB7A18" w:rsidRDefault="00EB7A18" w:rsidP="00021AA3"/>
          <w:p w14:paraId="0D16548C" w14:textId="540A23F9" w:rsidR="00EB7A18" w:rsidRDefault="00EB7A18" w:rsidP="00021AA3"/>
          <w:p w14:paraId="2412F168" w14:textId="435492BD" w:rsidR="00EB7A18" w:rsidRDefault="00EB7A18" w:rsidP="00021AA3"/>
          <w:p w14:paraId="1E8E299D" w14:textId="1A62F229" w:rsidR="00EB7A18" w:rsidRDefault="00EB7A18" w:rsidP="00021AA3"/>
          <w:p w14:paraId="60F0BE2C" w14:textId="48FE0B82" w:rsidR="00EB7A18" w:rsidRDefault="00EB7A18" w:rsidP="00021AA3"/>
          <w:p w14:paraId="550C666C" w14:textId="721200FD" w:rsidR="00EB7A18" w:rsidRDefault="00EB7A18" w:rsidP="00021AA3"/>
          <w:p w14:paraId="37BCD2A9" w14:textId="01E6DCFD" w:rsidR="00EB7A18" w:rsidRDefault="00EB7A18" w:rsidP="00021AA3"/>
          <w:p w14:paraId="10B8880A" w14:textId="60CBAB86" w:rsidR="00EB7A18" w:rsidRDefault="00EB7A18" w:rsidP="00021AA3"/>
          <w:p w14:paraId="4A5DCAF2" w14:textId="46795E9E" w:rsidR="00DE114C" w:rsidRPr="00DE114C" w:rsidRDefault="00DE114C" w:rsidP="0000066A">
            <w:pPr>
              <w:ind w:firstLine="0"/>
            </w:pPr>
            <w:r w:rsidRPr="003B6D5B">
              <w:t>Nella parte di formatting selezionare come background il bianco con livello di trasparenza 0%</w:t>
            </w:r>
          </w:p>
          <w:p w14:paraId="058DDC4E" w14:textId="77777777" w:rsidR="00DE114C" w:rsidRDefault="00DE114C" w:rsidP="00021AA3"/>
          <w:p w14:paraId="37EAEF2C" w14:textId="77777777" w:rsidR="00DE114C" w:rsidRDefault="00DE114C" w:rsidP="00021AA3"/>
          <w:p w14:paraId="22F1B262" w14:textId="77777777" w:rsidR="0000066A" w:rsidRDefault="0000066A" w:rsidP="00021AA3"/>
          <w:p w14:paraId="5D12882F" w14:textId="77777777" w:rsidR="0000066A" w:rsidRDefault="0000066A" w:rsidP="00021AA3"/>
          <w:p w14:paraId="675C6509" w14:textId="77777777" w:rsidR="0000066A" w:rsidRDefault="0000066A" w:rsidP="00021AA3"/>
          <w:p w14:paraId="175A5147" w14:textId="77777777" w:rsidR="0000066A" w:rsidRDefault="0000066A" w:rsidP="00021AA3"/>
          <w:p w14:paraId="34F2B220" w14:textId="77777777" w:rsidR="0000066A" w:rsidRDefault="0000066A" w:rsidP="00021AA3"/>
          <w:p w14:paraId="4732BC9D" w14:textId="05F22143" w:rsidR="0000066A" w:rsidRPr="00DE114C" w:rsidRDefault="0000066A" w:rsidP="00021AA3"/>
        </w:tc>
        <w:tc>
          <w:tcPr>
            <w:tcW w:w="8484" w:type="dxa"/>
            <w:shd w:val="clear" w:color="auto" w:fill="auto"/>
          </w:tcPr>
          <w:p w14:paraId="71F69D23" w14:textId="272644EC" w:rsidR="00EB7A18" w:rsidRDefault="007B0457" w:rsidP="00354785">
            <w:pPr>
              <w:pStyle w:val="TableParagraph"/>
              <w:spacing w:before="81"/>
              <w:ind w:left="47"/>
              <w:rPr>
                <w:noProof/>
              </w:rPr>
            </w:pPr>
            <w:r w:rsidRPr="007B0457">
              <w:rPr>
                <w:noProof/>
              </w:rPr>
              <w:lastRenderedPageBreak/>
              <w:drawing>
                <wp:inline distT="0" distB="0" distL="0" distR="0" wp14:anchorId="2235A727" wp14:editId="7F5A591B">
                  <wp:extent cx="1417443" cy="163082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7443" cy="1630821"/>
                          </a:xfrm>
                          <a:prstGeom prst="rect">
                            <a:avLst/>
                          </a:prstGeom>
                        </pic:spPr>
                      </pic:pic>
                    </a:graphicData>
                  </a:graphic>
                </wp:inline>
              </w:drawing>
            </w:r>
            <w:r w:rsidRPr="007B0457">
              <w:rPr>
                <w:noProof/>
              </w:rPr>
              <w:t xml:space="preserve"> </w:t>
            </w:r>
            <w:r w:rsidR="00EB7A18">
              <w:rPr>
                <w:noProof/>
              </w:rPr>
              <w:t xml:space="preserve">   </w:t>
            </w:r>
          </w:p>
          <w:p w14:paraId="022ED506" w14:textId="77777777" w:rsidR="0000066A" w:rsidRDefault="0000066A" w:rsidP="00354785">
            <w:pPr>
              <w:pStyle w:val="TableParagraph"/>
              <w:spacing w:before="81"/>
              <w:ind w:left="47"/>
              <w:rPr>
                <w:noProof/>
              </w:rPr>
            </w:pPr>
          </w:p>
          <w:p w14:paraId="0B5A7121" w14:textId="10EA840A" w:rsidR="007B0457" w:rsidRDefault="6D824BD9" w:rsidP="1AB72387">
            <w:pPr>
              <w:pStyle w:val="TableParagraph"/>
              <w:spacing w:before="81"/>
              <w:ind w:left="47"/>
              <w:rPr>
                <w:rFonts w:ascii="Calibri" w:eastAsia="Calibri" w:hAnsi="Calibri"/>
                <w:noProof/>
              </w:rPr>
            </w:pPr>
            <w:r>
              <w:t xml:space="preserve">? </w:t>
            </w:r>
          </w:p>
          <w:p w14:paraId="11560008" w14:textId="1F0CD736" w:rsidR="007B0457" w:rsidRDefault="007B7A29" w:rsidP="1AB72387">
            <w:pPr>
              <w:pStyle w:val="TableParagraph"/>
              <w:spacing w:before="81"/>
              <w:ind w:left="47"/>
              <w:rPr>
                <w:rFonts w:ascii="Calibri" w:eastAsia="Calibri" w:hAnsi="Calibri"/>
                <w:noProof/>
              </w:rPr>
            </w:pPr>
            <w:r>
              <w:rPr>
                <w:noProof/>
              </w:rPr>
              <w:lastRenderedPageBreak/>
              <w:drawing>
                <wp:inline distT="0" distB="0" distL="0" distR="0" wp14:anchorId="199D95A8" wp14:editId="14966FA5">
                  <wp:extent cx="3867049" cy="19058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71">
                            <a:extLst>
                              <a:ext uri="{28A0092B-C50C-407E-A947-70E740481C1C}">
                                <a14:useLocalDpi xmlns:a14="http://schemas.microsoft.com/office/drawing/2010/main" val="0"/>
                              </a:ext>
                            </a:extLst>
                          </a:blip>
                          <a:stretch>
                            <a:fillRect/>
                          </a:stretch>
                        </pic:blipFill>
                        <pic:spPr>
                          <a:xfrm>
                            <a:off x="0" y="0"/>
                            <a:ext cx="3867049" cy="1905840"/>
                          </a:xfrm>
                          <a:prstGeom prst="rect">
                            <a:avLst/>
                          </a:prstGeom>
                        </pic:spPr>
                      </pic:pic>
                    </a:graphicData>
                  </a:graphic>
                </wp:inline>
              </w:drawing>
            </w:r>
            <w:r w:rsidR="00EB7A18" w:rsidRPr="1AB72387">
              <w:rPr>
                <w:noProof/>
              </w:rPr>
              <w:t xml:space="preserve"> </w:t>
            </w:r>
            <w:r w:rsidR="00EB7A18">
              <w:rPr>
                <w:noProof/>
              </w:rPr>
              <w:drawing>
                <wp:inline distT="0" distB="0" distL="0" distR="0" wp14:anchorId="5582B681" wp14:editId="1C947EC4">
                  <wp:extent cx="1432684" cy="254530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2">
                            <a:extLst>
                              <a:ext uri="{28A0092B-C50C-407E-A947-70E740481C1C}">
                                <a14:useLocalDpi xmlns:a14="http://schemas.microsoft.com/office/drawing/2010/main" val="0"/>
                              </a:ext>
                            </a:extLst>
                          </a:blip>
                          <a:stretch>
                            <a:fillRect/>
                          </a:stretch>
                        </pic:blipFill>
                        <pic:spPr>
                          <a:xfrm>
                            <a:off x="0" y="0"/>
                            <a:ext cx="1432684" cy="2545301"/>
                          </a:xfrm>
                          <a:prstGeom prst="rect">
                            <a:avLst/>
                          </a:prstGeom>
                        </pic:spPr>
                      </pic:pic>
                    </a:graphicData>
                  </a:graphic>
                </wp:inline>
              </w:drawing>
            </w:r>
          </w:p>
          <w:p w14:paraId="12BFF19A" w14:textId="2B872CD8" w:rsidR="00EB7A18" w:rsidRDefault="00EC0A48" w:rsidP="0000066A">
            <w:pPr>
              <w:pStyle w:val="TableParagraph"/>
              <w:spacing w:before="81"/>
              <w:ind w:left="47"/>
              <w:rPr>
                <w:noProof/>
              </w:rPr>
            </w:pPr>
            <w:r>
              <w:rPr>
                <w:noProof/>
              </w:rPr>
              <w:t xml:space="preserve"> </w:t>
            </w:r>
            <w:r w:rsidR="007B0457" w:rsidRPr="007B0457">
              <w:rPr>
                <w:noProof/>
              </w:rPr>
              <w:t xml:space="preserve"> </w:t>
            </w:r>
            <w:r w:rsidR="00354785">
              <w:rPr>
                <w:noProof/>
              </w:rPr>
              <w:t xml:space="preserve"> </w:t>
            </w:r>
          </w:p>
          <w:p w14:paraId="007A9E7E" w14:textId="13845A75" w:rsidR="00DE114C" w:rsidRPr="00EC089E" w:rsidRDefault="00DE114C" w:rsidP="00354785">
            <w:pPr>
              <w:pStyle w:val="TableParagraph"/>
              <w:spacing w:before="81"/>
              <w:ind w:left="47"/>
              <w:rPr>
                <w:noProof/>
                <w:lang w:val="it-IT"/>
              </w:rPr>
            </w:pPr>
            <w:r w:rsidRPr="002F55F6">
              <w:rPr>
                <w:noProof/>
                <w:lang w:val="it-IT" w:eastAsia="it-IT"/>
              </w:rPr>
              <w:drawing>
                <wp:inline distT="0" distB="0" distL="0" distR="0" wp14:anchorId="4BB97F05" wp14:editId="264ACA38">
                  <wp:extent cx="1828958" cy="8992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761D31">
              <w:rPr>
                <w:noProof/>
                <w:lang w:val="it-IT"/>
              </w:rPr>
              <w:t xml:space="preserve">  </w:t>
            </w:r>
          </w:p>
        </w:tc>
      </w:tr>
      <w:tr w:rsidR="00354785" w:rsidRPr="00F101D8" w14:paraId="528EC5EF" w14:textId="77777777" w:rsidTr="1AB72387">
        <w:tc>
          <w:tcPr>
            <w:tcW w:w="2146" w:type="dxa"/>
            <w:shd w:val="clear" w:color="auto" w:fill="auto"/>
          </w:tcPr>
          <w:p w14:paraId="6E183DBD" w14:textId="2D832387" w:rsidR="00354785" w:rsidRDefault="00354785" w:rsidP="0000066A">
            <w:pPr>
              <w:ind w:firstLine="0"/>
            </w:pPr>
            <w:r w:rsidRPr="006346D7">
              <w:lastRenderedPageBreak/>
              <w:t>Entrare nelle propietà della Life Expectancy Diff e modificare l’espressione del colore di sfondo.</w:t>
            </w:r>
          </w:p>
          <w:p w14:paraId="6221F732" w14:textId="472AA279" w:rsidR="00363170" w:rsidRDefault="00363170" w:rsidP="00021AA3"/>
          <w:p w14:paraId="49A7E049" w14:textId="27BD063B" w:rsidR="00363170" w:rsidRDefault="00363170" w:rsidP="00021AA3"/>
          <w:p w14:paraId="19A4DA7B" w14:textId="57B90A4F" w:rsidR="00363170" w:rsidRDefault="00363170" w:rsidP="00021AA3"/>
          <w:p w14:paraId="70CD55FC" w14:textId="6D5EDA0C" w:rsidR="00363170" w:rsidRDefault="00363170" w:rsidP="00021AA3"/>
          <w:p w14:paraId="6ADFEF46" w14:textId="19E5BBAB" w:rsidR="00363170" w:rsidRDefault="00363170" w:rsidP="00021AA3"/>
          <w:p w14:paraId="1D5D53D5" w14:textId="1CB8DD56" w:rsidR="00363170" w:rsidRDefault="00363170" w:rsidP="00021AA3"/>
          <w:p w14:paraId="7B0FEDA7" w14:textId="2776C552" w:rsidR="00363170" w:rsidRDefault="00363170" w:rsidP="00021AA3"/>
          <w:p w14:paraId="127CA486" w14:textId="0B168F24" w:rsidR="00363170" w:rsidRDefault="00363170" w:rsidP="00021AA3"/>
          <w:p w14:paraId="7B7E1AD6" w14:textId="3022AA61" w:rsidR="00363170" w:rsidRDefault="00363170" w:rsidP="00021AA3"/>
          <w:p w14:paraId="722A72CF" w14:textId="0A971E8F" w:rsidR="008E60B8" w:rsidRPr="001121C7" w:rsidRDefault="00354785" w:rsidP="0000066A">
            <w:pPr>
              <w:ind w:firstLine="0"/>
            </w:pPr>
            <w:r w:rsidRPr="001121C7">
              <w:t>Es.</w:t>
            </w:r>
          </w:p>
          <w:p w14:paraId="752596C1" w14:textId="4058C104" w:rsidR="00354785" w:rsidRPr="008E60B8" w:rsidRDefault="008E60B8" w:rsidP="0000066A">
            <w:pPr>
              <w:ind w:firstLine="0"/>
            </w:pPr>
            <w:r w:rsidRPr="008E60B8">
              <w:lastRenderedPageBreak/>
              <w:t xml:space="preserve">Se la </w:t>
            </w:r>
            <w:r w:rsidR="00354785" w:rsidRPr="008E60B8">
              <w:t xml:space="preserve">avg([Life Expectancy Female])-avg([Life Expectancy </w:t>
            </w:r>
            <w:r w:rsidRPr="008E60B8">
              <w:t xml:space="preserve">è maggiore di </w:t>
            </w:r>
            <w:r w:rsidR="00354785" w:rsidRPr="008E60B8">
              <w:t>&gt;5</w:t>
            </w:r>
            <w:r w:rsidRPr="008E60B8">
              <w:t xml:space="preserve"> </w:t>
            </w:r>
            <w:r w:rsidR="005C7334">
              <w:t xml:space="preserve">e minore di 100 </w:t>
            </w:r>
            <w:r w:rsidRPr="008E60B8">
              <w:t>allora metti Green</w:t>
            </w:r>
          </w:p>
        </w:tc>
        <w:tc>
          <w:tcPr>
            <w:tcW w:w="8484" w:type="dxa"/>
            <w:shd w:val="clear" w:color="auto" w:fill="auto"/>
          </w:tcPr>
          <w:p w14:paraId="1FCA8D1D" w14:textId="7C73A55D" w:rsidR="00472142" w:rsidRDefault="00C905CC" w:rsidP="00354785">
            <w:pPr>
              <w:pStyle w:val="TableParagraph"/>
              <w:spacing w:before="81"/>
              <w:ind w:left="47"/>
              <w:rPr>
                <w:noProof/>
              </w:rPr>
            </w:pPr>
            <w:r w:rsidRPr="00C905CC">
              <w:rPr>
                <w:noProof/>
              </w:rPr>
              <w:lastRenderedPageBreak/>
              <w:drawing>
                <wp:inline distT="0" distB="0" distL="0" distR="0" wp14:anchorId="5FE82924" wp14:editId="687F33F3">
                  <wp:extent cx="1341236" cy="12040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41236" cy="1204064"/>
                          </a:xfrm>
                          <a:prstGeom prst="rect">
                            <a:avLst/>
                          </a:prstGeom>
                        </pic:spPr>
                      </pic:pic>
                    </a:graphicData>
                  </a:graphic>
                </wp:inline>
              </w:drawing>
            </w:r>
            <w:r w:rsidR="00354785">
              <w:rPr>
                <w:noProof/>
              </w:rPr>
              <w:t xml:space="preserve"> </w:t>
            </w:r>
          </w:p>
          <w:p w14:paraId="03425F97" w14:textId="77777777" w:rsidR="00472142" w:rsidRDefault="00472142" w:rsidP="00354785">
            <w:pPr>
              <w:pStyle w:val="TableParagraph"/>
              <w:spacing w:before="81"/>
              <w:ind w:left="47"/>
              <w:rPr>
                <w:noProof/>
              </w:rPr>
            </w:pPr>
          </w:p>
          <w:p w14:paraId="3976743F" w14:textId="2D5653B9" w:rsidR="00472142" w:rsidRDefault="00295632" w:rsidP="00354785">
            <w:pPr>
              <w:pStyle w:val="TableParagraph"/>
              <w:spacing w:before="81"/>
              <w:ind w:left="47"/>
              <w:rPr>
                <w:noProof/>
              </w:rPr>
            </w:pPr>
            <w:r w:rsidRPr="00295632">
              <w:rPr>
                <w:noProof/>
              </w:rPr>
              <w:drawing>
                <wp:inline distT="0" distB="0" distL="0" distR="0" wp14:anchorId="63D6B28D" wp14:editId="664D91C7">
                  <wp:extent cx="4880036"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6758" cy="1733925"/>
                          </a:xfrm>
                          <a:prstGeom prst="rect">
                            <a:avLst/>
                          </a:prstGeom>
                        </pic:spPr>
                      </pic:pic>
                    </a:graphicData>
                  </a:graphic>
                </wp:inline>
              </w:drawing>
            </w:r>
          </w:p>
          <w:p w14:paraId="5DDEB8CC" w14:textId="77777777" w:rsidR="00472142" w:rsidRDefault="00472142" w:rsidP="00354785">
            <w:pPr>
              <w:pStyle w:val="TableParagraph"/>
              <w:spacing w:before="81"/>
              <w:ind w:left="47"/>
              <w:rPr>
                <w:noProof/>
              </w:rPr>
            </w:pPr>
          </w:p>
          <w:p w14:paraId="3A27BBE0" w14:textId="77777777" w:rsidR="00354785" w:rsidRDefault="00472142" w:rsidP="00354785">
            <w:pPr>
              <w:pStyle w:val="TableParagraph"/>
              <w:spacing w:before="81"/>
              <w:ind w:left="47"/>
              <w:rPr>
                <w:noProof/>
                <w:lang w:val="it-IT"/>
              </w:rPr>
            </w:pPr>
            <w:r w:rsidRPr="00472142">
              <w:rPr>
                <w:noProof/>
              </w:rPr>
              <w:drawing>
                <wp:inline distT="0" distB="0" distL="0" distR="0" wp14:anchorId="2C744A78" wp14:editId="0459A00F">
                  <wp:extent cx="3535986" cy="301016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5986" cy="3010161"/>
                          </a:xfrm>
                          <a:prstGeom prst="rect">
                            <a:avLst/>
                          </a:prstGeom>
                        </pic:spPr>
                      </pic:pic>
                    </a:graphicData>
                  </a:graphic>
                </wp:inline>
              </w:drawing>
            </w:r>
          </w:p>
          <w:p w14:paraId="7EC6B635" w14:textId="77777777" w:rsidR="0000066A" w:rsidRDefault="0000066A" w:rsidP="00354785">
            <w:pPr>
              <w:pStyle w:val="TableParagraph"/>
              <w:spacing w:before="81"/>
              <w:ind w:left="47"/>
              <w:rPr>
                <w:noProof/>
                <w:lang w:val="it-IT"/>
              </w:rPr>
            </w:pPr>
          </w:p>
          <w:p w14:paraId="462FEF2D" w14:textId="77777777" w:rsidR="0000066A" w:rsidRDefault="0000066A" w:rsidP="00354785">
            <w:pPr>
              <w:pStyle w:val="TableParagraph"/>
              <w:spacing w:before="81"/>
              <w:ind w:left="47"/>
              <w:rPr>
                <w:noProof/>
                <w:lang w:val="it-IT"/>
              </w:rPr>
            </w:pPr>
          </w:p>
          <w:p w14:paraId="60E6C8EF" w14:textId="77777777" w:rsidR="0000066A" w:rsidRDefault="0000066A" w:rsidP="00354785">
            <w:pPr>
              <w:pStyle w:val="TableParagraph"/>
              <w:spacing w:before="81"/>
              <w:ind w:left="47"/>
              <w:rPr>
                <w:noProof/>
                <w:lang w:val="it-IT"/>
              </w:rPr>
            </w:pPr>
          </w:p>
          <w:p w14:paraId="2EF76D2E" w14:textId="77777777" w:rsidR="0000066A" w:rsidRDefault="0000066A" w:rsidP="00354785">
            <w:pPr>
              <w:pStyle w:val="TableParagraph"/>
              <w:spacing w:before="81"/>
              <w:ind w:left="47"/>
              <w:rPr>
                <w:noProof/>
                <w:lang w:val="it-IT"/>
              </w:rPr>
            </w:pPr>
          </w:p>
          <w:p w14:paraId="3C2FA100" w14:textId="77777777" w:rsidR="0000066A" w:rsidRDefault="0000066A" w:rsidP="00354785">
            <w:pPr>
              <w:pStyle w:val="TableParagraph"/>
              <w:spacing w:before="81"/>
              <w:ind w:left="47"/>
              <w:rPr>
                <w:noProof/>
                <w:lang w:val="it-IT"/>
              </w:rPr>
            </w:pPr>
          </w:p>
          <w:p w14:paraId="3E154F44" w14:textId="6F160E4D" w:rsidR="0000066A" w:rsidRPr="00EC089E" w:rsidRDefault="0000066A" w:rsidP="00354785">
            <w:pPr>
              <w:pStyle w:val="TableParagraph"/>
              <w:spacing w:before="81"/>
              <w:ind w:left="47"/>
              <w:rPr>
                <w:noProof/>
                <w:lang w:val="it-IT"/>
              </w:rPr>
            </w:pPr>
          </w:p>
        </w:tc>
      </w:tr>
      <w:tr w:rsidR="00354785" w:rsidRPr="00F101D8" w14:paraId="25FF9E07" w14:textId="77777777" w:rsidTr="1AB72387">
        <w:tc>
          <w:tcPr>
            <w:tcW w:w="2146" w:type="dxa"/>
            <w:shd w:val="clear" w:color="auto" w:fill="auto"/>
          </w:tcPr>
          <w:p w14:paraId="402A60BF" w14:textId="3E7FAEB8" w:rsidR="00354785" w:rsidRPr="006346D7" w:rsidRDefault="00354785" w:rsidP="0000066A">
            <w:pPr>
              <w:ind w:firstLine="0"/>
            </w:pPr>
            <w:r w:rsidRPr="006346D7">
              <w:lastRenderedPageBreak/>
              <w:t xml:space="preserve">Inserire una </w:t>
            </w:r>
            <w:r w:rsidR="00472142" w:rsidRPr="006346D7">
              <w:t>“Tree Map”</w:t>
            </w:r>
            <w:r w:rsidRPr="006346D7">
              <w:t xml:space="preserve"> con  la dimensione </w:t>
            </w:r>
            <w:r w:rsidR="00472142" w:rsidRPr="006346D7">
              <w:t>“</w:t>
            </w:r>
            <w:r w:rsidRPr="006346D7">
              <w:t>Country-Year</w:t>
            </w:r>
            <w:r w:rsidR="00472142" w:rsidRPr="006346D7">
              <w:t>”</w:t>
            </w:r>
            <w:r w:rsidRPr="006346D7">
              <w:t xml:space="preserve">  e </w:t>
            </w:r>
            <w:r w:rsidR="0014556A">
              <w:t>“Net Income”</w:t>
            </w:r>
          </w:p>
          <w:p w14:paraId="745B2215" w14:textId="77777777" w:rsidR="00472142" w:rsidRPr="006346D7" w:rsidRDefault="00472142" w:rsidP="00021AA3"/>
          <w:p w14:paraId="287662F6" w14:textId="77777777" w:rsidR="00363170" w:rsidRDefault="00363170" w:rsidP="00021AA3"/>
          <w:p w14:paraId="72768FDA" w14:textId="77777777" w:rsidR="00363170" w:rsidRDefault="00363170" w:rsidP="00021AA3"/>
          <w:p w14:paraId="1D5AC2B1" w14:textId="77777777" w:rsidR="00363170" w:rsidRDefault="00363170" w:rsidP="00021AA3"/>
          <w:p w14:paraId="324D5374" w14:textId="77777777" w:rsidR="00363170" w:rsidRDefault="00363170" w:rsidP="00021AA3"/>
          <w:p w14:paraId="4B9D3969" w14:textId="77777777" w:rsidR="00363170" w:rsidRDefault="00363170" w:rsidP="00021AA3"/>
          <w:p w14:paraId="7E94A2A7" w14:textId="77777777" w:rsidR="00363170" w:rsidRDefault="00363170" w:rsidP="00021AA3"/>
          <w:p w14:paraId="53970318" w14:textId="77777777" w:rsidR="00363170" w:rsidRDefault="00363170" w:rsidP="00021AA3"/>
          <w:p w14:paraId="7561D7F4" w14:textId="77777777" w:rsidR="00363170" w:rsidRDefault="00363170" w:rsidP="00021AA3"/>
          <w:p w14:paraId="613E000B" w14:textId="77777777" w:rsidR="00363170" w:rsidRDefault="00363170" w:rsidP="00021AA3"/>
          <w:p w14:paraId="67C96DC2" w14:textId="77777777" w:rsidR="00363170" w:rsidRDefault="00363170" w:rsidP="00021AA3"/>
          <w:p w14:paraId="08D1BCCB" w14:textId="77777777" w:rsidR="00363170" w:rsidRDefault="00363170" w:rsidP="00021AA3"/>
          <w:p w14:paraId="3B657227" w14:textId="77777777" w:rsidR="00363170" w:rsidRDefault="00363170" w:rsidP="00021AA3"/>
          <w:p w14:paraId="1362CB10" w14:textId="77777777" w:rsidR="00363170" w:rsidRDefault="00363170" w:rsidP="00021AA3"/>
          <w:p w14:paraId="4223675E" w14:textId="77777777" w:rsidR="00363170" w:rsidRDefault="00363170" w:rsidP="00021AA3"/>
          <w:p w14:paraId="50CF087F" w14:textId="77777777" w:rsidR="00363170" w:rsidRDefault="00363170" w:rsidP="00021AA3"/>
          <w:p w14:paraId="4A4C40AF" w14:textId="7057FA2C" w:rsidR="00472142" w:rsidRPr="00472142" w:rsidRDefault="00472142" w:rsidP="00E044C8">
            <w:pPr>
              <w:ind w:firstLine="0"/>
            </w:pPr>
            <w:r w:rsidRPr="003B6D5B">
              <w:t>Nella parte di formatting selezionare come background il bianco con livello di trasparenza 0%</w:t>
            </w:r>
          </w:p>
        </w:tc>
        <w:tc>
          <w:tcPr>
            <w:tcW w:w="8484" w:type="dxa"/>
            <w:shd w:val="clear" w:color="auto" w:fill="auto"/>
          </w:tcPr>
          <w:p w14:paraId="0434B444" w14:textId="5AA571E2" w:rsidR="00472142" w:rsidRDefault="00472142" w:rsidP="00354785">
            <w:pPr>
              <w:pStyle w:val="TableParagraph"/>
              <w:spacing w:before="81"/>
              <w:ind w:left="47"/>
              <w:rPr>
                <w:noProof/>
              </w:rPr>
            </w:pPr>
            <w:r w:rsidRPr="00472142">
              <w:rPr>
                <w:noProof/>
              </w:rPr>
              <w:lastRenderedPageBreak/>
              <w:drawing>
                <wp:inline distT="0" distB="0" distL="0" distR="0" wp14:anchorId="73DFFA1F" wp14:editId="728B675A">
                  <wp:extent cx="1562235" cy="14707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62235" cy="1470787"/>
                          </a:xfrm>
                          <a:prstGeom prst="rect">
                            <a:avLst/>
                          </a:prstGeom>
                        </pic:spPr>
                      </pic:pic>
                    </a:graphicData>
                  </a:graphic>
                </wp:inline>
              </w:drawing>
            </w:r>
            <w:r w:rsidR="00354785">
              <w:rPr>
                <w:noProof/>
              </w:rPr>
              <w:t xml:space="preserve"> </w:t>
            </w:r>
          </w:p>
          <w:p w14:paraId="665B99CB" w14:textId="24B68C00" w:rsidR="00212314" w:rsidRDefault="00472142" w:rsidP="00354785">
            <w:pPr>
              <w:pStyle w:val="TableParagraph"/>
              <w:spacing w:before="81"/>
              <w:ind w:left="47"/>
              <w:rPr>
                <w:noProof/>
              </w:rPr>
            </w:pPr>
            <w:r>
              <w:rPr>
                <w:noProof/>
              </w:rPr>
              <w:t xml:space="preserve"> </w:t>
            </w:r>
          </w:p>
          <w:p w14:paraId="3B77C35B" w14:textId="4921E134" w:rsidR="00212314" w:rsidRDefault="00884F19" w:rsidP="00354785">
            <w:pPr>
              <w:pStyle w:val="TableParagraph"/>
              <w:spacing w:before="81"/>
              <w:ind w:left="47"/>
              <w:rPr>
                <w:noProof/>
              </w:rPr>
            </w:pPr>
            <w:r w:rsidRPr="00884F19">
              <w:rPr>
                <w:noProof/>
              </w:rPr>
              <w:lastRenderedPageBreak/>
              <w:drawing>
                <wp:inline distT="0" distB="0" distL="0" distR="0" wp14:anchorId="33C9628E" wp14:editId="5748BB5F">
                  <wp:extent cx="5072932" cy="3843686"/>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7143" cy="3854453"/>
                          </a:xfrm>
                          <a:prstGeom prst="rect">
                            <a:avLst/>
                          </a:prstGeom>
                        </pic:spPr>
                      </pic:pic>
                    </a:graphicData>
                  </a:graphic>
                </wp:inline>
              </w:drawing>
            </w:r>
            <w:r w:rsidR="00212314">
              <w:rPr>
                <w:noProof/>
              </w:rPr>
              <w:t xml:space="preserve"> </w:t>
            </w:r>
            <w:r w:rsidR="00AB0744" w:rsidRPr="00AB0744">
              <w:rPr>
                <w:noProof/>
              </w:rPr>
              <w:drawing>
                <wp:inline distT="0" distB="0" distL="0" distR="0" wp14:anchorId="590B766B" wp14:editId="6DDF861C">
                  <wp:extent cx="1749406" cy="2699309"/>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58705" cy="2713658"/>
                          </a:xfrm>
                          <a:prstGeom prst="rect">
                            <a:avLst/>
                          </a:prstGeom>
                        </pic:spPr>
                      </pic:pic>
                    </a:graphicData>
                  </a:graphic>
                </wp:inline>
              </w:drawing>
            </w:r>
          </w:p>
          <w:p w14:paraId="0A902BBA" w14:textId="0920F164" w:rsidR="00B845A0" w:rsidRDefault="00B845A0" w:rsidP="00354785">
            <w:pPr>
              <w:pStyle w:val="TableParagraph"/>
              <w:spacing w:before="81"/>
              <w:ind w:left="47"/>
              <w:rPr>
                <w:noProof/>
              </w:rPr>
            </w:pPr>
            <w:r w:rsidRPr="002F55F6">
              <w:rPr>
                <w:noProof/>
                <w:lang w:val="it-IT" w:eastAsia="it-IT"/>
              </w:rPr>
              <w:drawing>
                <wp:inline distT="0" distB="0" distL="0" distR="0" wp14:anchorId="4814CA38" wp14:editId="609EA8DF">
                  <wp:extent cx="1828958" cy="899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53378A">
              <w:rPr>
                <w:noProof/>
              </w:rPr>
              <w:t xml:space="preserve">   </w:t>
            </w:r>
          </w:p>
          <w:p w14:paraId="39895BF0" w14:textId="30A01302" w:rsidR="00472142" w:rsidRDefault="00472142" w:rsidP="00354785">
            <w:pPr>
              <w:pStyle w:val="TableParagraph"/>
              <w:spacing w:before="81"/>
              <w:ind w:left="47"/>
              <w:rPr>
                <w:noProof/>
              </w:rPr>
            </w:pPr>
          </w:p>
          <w:p w14:paraId="6A5A51C3" w14:textId="58C1C11A" w:rsidR="00354785" w:rsidRPr="00BC0535" w:rsidRDefault="00354785" w:rsidP="00354785">
            <w:pPr>
              <w:pStyle w:val="TableParagraph"/>
              <w:spacing w:before="81"/>
              <w:ind w:left="47"/>
              <w:rPr>
                <w:noProof/>
                <w:lang w:val="it-IT"/>
              </w:rPr>
            </w:pPr>
          </w:p>
        </w:tc>
      </w:tr>
      <w:tr w:rsidR="00354785" w:rsidRPr="00F101D8" w14:paraId="48653ABD" w14:textId="77777777" w:rsidTr="1AB72387">
        <w:tc>
          <w:tcPr>
            <w:tcW w:w="2146" w:type="dxa"/>
            <w:shd w:val="clear" w:color="auto" w:fill="auto"/>
          </w:tcPr>
          <w:p w14:paraId="6AEAC835" w14:textId="1491E96F" w:rsidR="00354785" w:rsidRPr="0051383D" w:rsidRDefault="00354785" w:rsidP="00E044C8">
            <w:pPr>
              <w:ind w:firstLine="0"/>
            </w:pPr>
            <w:r w:rsidRPr="0051383D">
              <w:lastRenderedPageBreak/>
              <w:t>Nelle proprietà del chart andare su “</w:t>
            </w:r>
            <w:r w:rsidR="0051383D" w:rsidRPr="0051383D">
              <w:t>Data colors</w:t>
            </w:r>
            <w:r w:rsidRPr="0051383D">
              <w:t xml:space="preserve">” e modificare la misura con cui viene </w:t>
            </w:r>
            <w:r w:rsidRPr="0051383D">
              <w:lastRenderedPageBreak/>
              <w:t>colorata la mappa in Avg([Education Level 3-8 %])</w:t>
            </w:r>
          </w:p>
          <w:p w14:paraId="00B5607A" w14:textId="3933D412" w:rsidR="00B72FC9" w:rsidRDefault="00B72FC9" w:rsidP="00021AA3"/>
          <w:p w14:paraId="145B84B1" w14:textId="65DB2254" w:rsidR="00363170" w:rsidRDefault="00363170" w:rsidP="00021AA3"/>
          <w:p w14:paraId="22C0EA80" w14:textId="37E5A0FB" w:rsidR="00363170" w:rsidRDefault="00363170" w:rsidP="00021AA3"/>
          <w:p w14:paraId="7F5D94EC" w14:textId="15CEF391" w:rsidR="00363170" w:rsidRDefault="00363170" w:rsidP="00021AA3"/>
          <w:p w14:paraId="14B516BA" w14:textId="3B5D5678" w:rsidR="00B72FC9" w:rsidRDefault="00B72FC9" w:rsidP="00021AA3"/>
          <w:p w14:paraId="028D8471" w14:textId="2209BFA7" w:rsidR="0088096A" w:rsidRDefault="0088096A" w:rsidP="00E044C8">
            <w:pPr>
              <w:ind w:firstLine="0"/>
            </w:pPr>
          </w:p>
          <w:p w14:paraId="7BE7599D" w14:textId="7B12779C" w:rsidR="0088096A" w:rsidRDefault="0088096A" w:rsidP="00E044C8">
            <w:pPr>
              <w:ind w:firstLine="0"/>
            </w:pPr>
            <w:r w:rsidRPr="003B6D5B">
              <w:t xml:space="preserve">Nella parte di </w:t>
            </w:r>
            <w:r w:rsidR="00175D85">
              <w:t xml:space="preserve">Data colors andare </w:t>
            </w:r>
            <w:r w:rsidR="00495F2B">
              <w:t>nel link “controlli avanzati” così si apre la finestra della formattazione condizionale. P</w:t>
            </w:r>
            <w:r w:rsidR="00175D85">
              <w:t>oi</w:t>
            </w:r>
            <w:r w:rsidRPr="003B6D5B">
              <w:t xml:space="preserve"> selezionare come </w:t>
            </w:r>
            <w:r>
              <w:t>titolo “</w:t>
            </w:r>
            <w:r w:rsidRPr="0088096A">
              <w:t xml:space="preserve">Life </w:t>
            </w:r>
            <w:r>
              <w:t>E</w:t>
            </w:r>
            <w:r w:rsidRPr="0088096A">
              <w:t>xpectancy by Education Level 3-8 %</w:t>
            </w:r>
            <w:r>
              <w:t>”</w:t>
            </w:r>
          </w:p>
          <w:p w14:paraId="2FB69FAE" w14:textId="77777777" w:rsidR="00EC6FB6" w:rsidRDefault="00EC6FB6" w:rsidP="00EC6FB6"/>
          <w:p w14:paraId="0C189C6C" w14:textId="32CFBEBB" w:rsidR="00EC6FB6" w:rsidRDefault="00EC6FB6" w:rsidP="00EC6FB6">
            <w:pPr>
              <w:ind w:firstLine="0"/>
            </w:pPr>
            <w:r>
              <w:t>Impostare come colore minimio il seguente valore e come valore massimo #</w:t>
            </w:r>
            <w:r w:rsidRPr="00446051">
              <w:t xml:space="preserve"> </w:t>
            </w:r>
            <w:r w:rsidRPr="00B72FC9">
              <w:t>FAE99F</w:t>
            </w:r>
            <w:r>
              <w:t xml:space="preserve">  il seguente valore #</w:t>
            </w:r>
            <w:r w:rsidRPr="00446051">
              <w:t>FF1D00</w:t>
            </w:r>
          </w:p>
          <w:p w14:paraId="692AF2EF" w14:textId="77777777" w:rsidR="00EC6FB6" w:rsidRDefault="00EC6FB6" w:rsidP="00E044C8">
            <w:pPr>
              <w:ind w:firstLine="0"/>
            </w:pPr>
          </w:p>
          <w:p w14:paraId="0B7F4646" w14:textId="77777777" w:rsidR="00354785" w:rsidRPr="0088096A" w:rsidRDefault="00354785" w:rsidP="00021AA3"/>
          <w:p w14:paraId="2CB7AA12" w14:textId="47307AB9" w:rsidR="00354785" w:rsidRDefault="00354785" w:rsidP="00021AA3"/>
        </w:tc>
        <w:tc>
          <w:tcPr>
            <w:tcW w:w="8484" w:type="dxa"/>
            <w:shd w:val="clear" w:color="auto" w:fill="auto"/>
          </w:tcPr>
          <w:p w14:paraId="20FCB1C3" w14:textId="1C2BFA1A" w:rsidR="00A6204A" w:rsidRDefault="00A6204A" w:rsidP="00354785">
            <w:pPr>
              <w:pStyle w:val="TableParagraph"/>
              <w:spacing w:before="81"/>
              <w:ind w:left="47"/>
              <w:rPr>
                <w:noProof/>
                <w:lang w:val="it-IT" w:eastAsia="it-IT"/>
              </w:rPr>
            </w:pPr>
          </w:p>
          <w:p w14:paraId="5E266DD7" w14:textId="77777777" w:rsidR="00E905E4" w:rsidRDefault="00E905E4" w:rsidP="00354785">
            <w:pPr>
              <w:pStyle w:val="TableParagraph"/>
              <w:spacing w:before="81"/>
              <w:ind w:left="47"/>
              <w:rPr>
                <w:noProof/>
                <w:lang w:val="it-IT"/>
              </w:rPr>
            </w:pPr>
          </w:p>
          <w:p w14:paraId="42F6741C" w14:textId="1C145B94" w:rsidR="00354785" w:rsidRDefault="00A6204A" w:rsidP="00354785">
            <w:pPr>
              <w:pStyle w:val="TableParagraph"/>
              <w:spacing w:before="81"/>
              <w:ind w:left="47"/>
              <w:rPr>
                <w:noProof/>
                <w:lang w:val="it-IT"/>
              </w:rPr>
            </w:pPr>
            <w:r>
              <w:rPr>
                <w:noProof/>
                <w:lang w:val="it-IT"/>
              </w:rPr>
              <w:br/>
            </w:r>
            <w:r w:rsidR="00495F2B" w:rsidRPr="00495F2B">
              <w:rPr>
                <w:noProof/>
                <w:lang w:val="it-IT"/>
              </w:rPr>
              <w:lastRenderedPageBreak/>
              <w:drawing>
                <wp:inline distT="0" distB="0" distL="0" distR="0" wp14:anchorId="540A0572" wp14:editId="1F7FC799">
                  <wp:extent cx="1590897" cy="1333686"/>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90897" cy="1333686"/>
                          </a:xfrm>
                          <a:prstGeom prst="rect">
                            <a:avLst/>
                          </a:prstGeom>
                        </pic:spPr>
                      </pic:pic>
                    </a:graphicData>
                  </a:graphic>
                </wp:inline>
              </w:drawing>
            </w:r>
          </w:p>
          <w:p w14:paraId="6C97D69C" w14:textId="63AF0C40" w:rsidR="00B72FC9" w:rsidRDefault="00A6204A" w:rsidP="00354785">
            <w:pPr>
              <w:pStyle w:val="TableParagraph"/>
              <w:spacing w:before="81"/>
              <w:ind w:left="47"/>
              <w:rPr>
                <w:noProof/>
                <w:lang w:val="it-IT"/>
              </w:rPr>
            </w:pPr>
            <w:r w:rsidRPr="00A6204A">
              <w:rPr>
                <w:noProof/>
                <w:lang w:val="it-IT"/>
              </w:rPr>
              <w:drawing>
                <wp:inline distT="0" distB="0" distL="0" distR="0" wp14:anchorId="4D75E178" wp14:editId="518DFE89">
                  <wp:extent cx="4466259" cy="19486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3327" cy="1973499"/>
                          </a:xfrm>
                          <a:prstGeom prst="rect">
                            <a:avLst/>
                          </a:prstGeom>
                        </pic:spPr>
                      </pic:pic>
                    </a:graphicData>
                  </a:graphic>
                </wp:inline>
              </w:drawing>
            </w:r>
          </w:p>
          <w:p w14:paraId="66C927CD" w14:textId="555E2BA9" w:rsidR="0051383D" w:rsidRDefault="0051383D" w:rsidP="00E044C8">
            <w:pPr>
              <w:pStyle w:val="TableParagraph"/>
              <w:spacing w:before="81"/>
              <w:rPr>
                <w:noProof/>
                <w:lang w:val="it-IT"/>
              </w:rPr>
            </w:pPr>
          </w:p>
          <w:p w14:paraId="1D0448B0" w14:textId="30452147" w:rsidR="0051383D" w:rsidRPr="00BC0535" w:rsidRDefault="0051383D" w:rsidP="00354785">
            <w:pPr>
              <w:pStyle w:val="TableParagraph"/>
              <w:spacing w:before="81"/>
              <w:ind w:left="47"/>
              <w:rPr>
                <w:noProof/>
                <w:lang w:val="it-IT"/>
              </w:rPr>
            </w:pPr>
            <w:r w:rsidRPr="0051383D">
              <w:rPr>
                <w:noProof/>
                <w:lang w:val="it-IT"/>
              </w:rPr>
              <w:drawing>
                <wp:inline distT="0" distB="0" distL="0" distR="0" wp14:anchorId="671A6B32" wp14:editId="7B8F4529">
                  <wp:extent cx="1409822" cy="200423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09822" cy="2004234"/>
                          </a:xfrm>
                          <a:prstGeom prst="rect">
                            <a:avLst/>
                          </a:prstGeom>
                        </pic:spPr>
                      </pic:pic>
                    </a:graphicData>
                  </a:graphic>
                </wp:inline>
              </w:drawing>
            </w:r>
          </w:p>
        </w:tc>
      </w:tr>
    </w:tbl>
    <w:p w14:paraId="6E8B4457" w14:textId="77777777" w:rsidR="00B6071A" w:rsidRDefault="00B6071A" w:rsidP="00B6071A">
      <w:pPr>
        <w:ind w:firstLine="0"/>
      </w:pPr>
    </w:p>
    <w:p w14:paraId="6FC9BC15" w14:textId="77777777" w:rsidR="00D734AF" w:rsidRDefault="00D734AF" w:rsidP="00B6071A">
      <w:pPr>
        <w:ind w:firstLine="0"/>
      </w:pPr>
    </w:p>
    <w:p w14:paraId="4C79E3FE" w14:textId="568CB0CC" w:rsidR="008B623A" w:rsidRDefault="00BB3746" w:rsidP="00480F7D">
      <w:pPr>
        <w:spacing w:line="240" w:lineRule="auto"/>
        <w:ind w:firstLine="0"/>
        <w:jc w:val="left"/>
      </w:pPr>
      <w:r>
        <w:br w:type="page"/>
      </w:r>
      <w:bookmarkStart w:id="4" w:name="_Toc514914694"/>
      <w:r w:rsidR="0027512A">
        <w:lastRenderedPageBreak/>
        <w:t xml:space="preserve">Data visualization : </w:t>
      </w:r>
      <w:r w:rsidR="008B623A">
        <w:t>Europe Geo</w:t>
      </w:r>
      <w:bookmarkEnd w:id="4"/>
    </w:p>
    <w:tbl>
      <w:tblPr>
        <w:tblStyle w:val="Grigliatabella"/>
        <w:tblW w:w="10917" w:type="dxa"/>
        <w:tblLook w:val="04A0" w:firstRow="1" w:lastRow="0" w:firstColumn="1" w:lastColumn="0" w:noHBand="0" w:noVBand="1"/>
      </w:tblPr>
      <w:tblGrid>
        <w:gridCol w:w="1964"/>
        <w:gridCol w:w="8953"/>
      </w:tblGrid>
      <w:tr w:rsidR="008B623A" w14:paraId="1652FF13" w14:textId="77777777" w:rsidTr="008B7B02">
        <w:trPr>
          <w:trHeight w:val="491"/>
        </w:trPr>
        <w:tc>
          <w:tcPr>
            <w:tcW w:w="1964" w:type="dxa"/>
            <w:shd w:val="clear" w:color="auto" w:fill="00B0F0"/>
          </w:tcPr>
          <w:p w14:paraId="7B2C53D9" w14:textId="77777777" w:rsidR="008B623A" w:rsidRDefault="008B623A" w:rsidP="008B623A">
            <w:pPr>
              <w:pStyle w:val="TableParagraph"/>
              <w:spacing w:before="81"/>
              <w:ind w:left="48"/>
              <w:rPr>
                <w:rFonts w:ascii="Arial" w:eastAsia="Arial" w:hAnsi="Arial" w:cs="Arial"/>
                <w:sz w:val="20"/>
                <w:szCs w:val="20"/>
              </w:rPr>
            </w:pPr>
            <w:r>
              <w:rPr>
                <w:rFonts w:ascii="Arial"/>
                <w:b/>
                <w:sz w:val="20"/>
              </w:rPr>
              <w:t>Azione</w:t>
            </w:r>
          </w:p>
        </w:tc>
        <w:tc>
          <w:tcPr>
            <w:tcW w:w="8953" w:type="dxa"/>
            <w:shd w:val="clear" w:color="auto" w:fill="00B0F0"/>
          </w:tcPr>
          <w:p w14:paraId="6E999E18" w14:textId="77777777" w:rsidR="008B623A" w:rsidRDefault="008B623A" w:rsidP="008B623A">
            <w:pPr>
              <w:pStyle w:val="TableParagraph"/>
              <w:spacing w:before="81"/>
              <w:ind w:left="47"/>
              <w:rPr>
                <w:rFonts w:ascii="Arial" w:eastAsia="Arial" w:hAnsi="Arial" w:cs="Arial"/>
                <w:sz w:val="20"/>
                <w:szCs w:val="20"/>
              </w:rPr>
            </w:pPr>
            <w:r>
              <w:rPr>
                <w:rFonts w:ascii="Arial"/>
                <w:b/>
                <w:sz w:val="20"/>
              </w:rPr>
              <w:t>Screenshot</w:t>
            </w:r>
          </w:p>
        </w:tc>
      </w:tr>
      <w:tr w:rsidR="008B623A" w14:paraId="3E57A082" w14:textId="77777777" w:rsidTr="008B7B02">
        <w:tc>
          <w:tcPr>
            <w:tcW w:w="1964" w:type="dxa"/>
          </w:tcPr>
          <w:p w14:paraId="1094737C" w14:textId="77777777" w:rsidR="008B623A" w:rsidRDefault="008B623A" w:rsidP="008B623A">
            <w:pPr>
              <w:ind w:firstLine="0"/>
            </w:pPr>
            <w:r>
              <w:t>Creare un nuovo foglio</w:t>
            </w:r>
            <w:r w:rsidR="00316FF6">
              <w:t xml:space="preserve"> cliccando sul + </w:t>
            </w:r>
          </w:p>
          <w:p w14:paraId="0910353A" w14:textId="6E70280F" w:rsidR="00316FF6" w:rsidRDefault="00316FF6" w:rsidP="008B623A">
            <w:pPr>
              <w:ind w:firstLine="0"/>
            </w:pPr>
            <w:r>
              <w:t>e rinominandolo in “</w:t>
            </w:r>
            <w:r w:rsidRPr="00316FF6">
              <w:t>Europe Geo</w:t>
            </w:r>
            <w:r>
              <w:t>”</w:t>
            </w:r>
          </w:p>
        </w:tc>
        <w:tc>
          <w:tcPr>
            <w:tcW w:w="8953" w:type="dxa"/>
          </w:tcPr>
          <w:p w14:paraId="4DD6A3D2" w14:textId="724F9968" w:rsidR="008B623A" w:rsidRDefault="00316FF6" w:rsidP="008B623A">
            <w:pPr>
              <w:ind w:firstLine="0"/>
            </w:pPr>
            <w:r w:rsidRPr="00316FF6">
              <w:rPr>
                <w:noProof/>
              </w:rPr>
              <w:drawing>
                <wp:inline distT="0" distB="0" distL="0" distR="0" wp14:anchorId="72BD1600" wp14:editId="5B01FB81">
                  <wp:extent cx="1821338" cy="335309"/>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1338" cy="335309"/>
                          </a:xfrm>
                          <a:prstGeom prst="rect">
                            <a:avLst/>
                          </a:prstGeom>
                        </pic:spPr>
                      </pic:pic>
                    </a:graphicData>
                  </a:graphic>
                </wp:inline>
              </w:drawing>
            </w:r>
          </w:p>
        </w:tc>
      </w:tr>
      <w:tr w:rsidR="008B623A" w14:paraId="08397083" w14:textId="77777777" w:rsidTr="008B7B02">
        <w:tc>
          <w:tcPr>
            <w:tcW w:w="1964" w:type="dxa"/>
          </w:tcPr>
          <w:p w14:paraId="30CE0537" w14:textId="77777777" w:rsidR="00ED0E08" w:rsidRDefault="00ED0E08" w:rsidP="00ED0E08">
            <w:pPr>
              <w:ind w:firstLine="0"/>
            </w:pPr>
            <w:r>
              <w:t>Caricare un immagine di sfondo per caricare la barra del titolo</w:t>
            </w:r>
          </w:p>
          <w:p w14:paraId="6AAAE00D" w14:textId="77777777" w:rsidR="00ED0E08" w:rsidRDefault="00ED0E08" w:rsidP="00ED0E08">
            <w:pPr>
              <w:ind w:firstLine="0"/>
            </w:pPr>
            <w:r>
              <w:t>Background.jpg e impostare a Fit la proprietà “image Fit”</w:t>
            </w:r>
          </w:p>
          <w:p w14:paraId="38624118" w14:textId="77777777" w:rsidR="00ED0E08" w:rsidRDefault="00ED0E08" w:rsidP="00ED0E08">
            <w:pPr>
              <w:ind w:firstLine="0"/>
            </w:pPr>
          </w:p>
          <w:p w14:paraId="42B56050" w14:textId="0A757B20" w:rsidR="008B623A" w:rsidRDefault="008B623A" w:rsidP="00ED0E08">
            <w:pPr>
              <w:ind w:firstLine="0"/>
            </w:pPr>
          </w:p>
        </w:tc>
        <w:tc>
          <w:tcPr>
            <w:tcW w:w="8953" w:type="dxa"/>
          </w:tcPr>
          <w:p w14:paraId="433CA2AC" w14:textId="3ACE5E62" w:rsidR="008B623A" w:rsidRDefault="00ED0E08" w:rsidP="008B623A">
            <w:pPr>
              <w:ind w:firstLine="0"/>
            </w:pPr>
            <w:r w:rsidRPr="00ED76EF">
              <w:rPr>
                <w:noProof/>
              </w:rPr>
              <w:drawing>
                <wp:inline distT="0" distB="0" distL="0" distR="0" wp14:anchorId="1A07A866" wp14:editId="32D41FE1">
                  <wp:extent cx="1379340" cy="399322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9340" cy="3993226"/>
                          </a:xfrm>
                          <a:prstGeom prst="rect">
                            <a:avLst/>
                          </a:prstGeom>
                        </pic:spPr>
                      </pic:pic>
                    </a:graphicData>
                  </a:graphic>
                </wp:inline>
              </w:drawing>
            </w:r>
          </w:p>
        </w:tc>
      </w:tr>
      <w:tr w:rsidR="00644D83" w14:paraId="6817C828" w14:textId="77777777" w:rsidTr="008B7B02">
        <w:tc>
          <w:tcPr>
            <w:tcW w:w="1964" w:type="dxa"/>
          </w:tcPr>
          <w:p w14:paraId="3C125E5C" w14:textId="77777777" w:rsidR="00644D83" w:rsidRDefault="00644D83" w:rsidP="00644D83">
            <w:pPr>
              <w:ind w:firstLine="0"/>
            </w:pPr>
            <w:r>
              <w:t>Inserire una TextBox in cui scrivaimo “Europe” con carattere 32 di colore bianco.</w:t>
            </w:r>
          </w:p>
          <w:p w14:paraId="1249D73A" w14:textId="27BAD494" w:rsidR="00644D83" w:rsidRDefault="00644D83" w:rsidP="00644D83">
            <w:pPr>
              <w:ind w:firstLine="0"/>
            </w:pPr>
            <w:r>
              <w:t>Nelle impostazioni generali inserire 184 come “width” e “height” 56 e come “Xposition” 0 e “Yposition” 0</w:t>
            </w:r>
          </w:p>
        </w:tc>
        <w:tc>
          <w:tcPr>
            <w:tcW w:w="8953" w:type="dxa"/>
          </w:tcPr>
          <w:p w14:paraId="0A3C42ED" w14:textId="77777777" w:rsidR="00644D83" w:rsidRDefault="00644D83" w:rsidP="008B623A">
            <w:pPr>
              <w:ind w:firstLine="0"/>
              <w:rPr>
                <w:noProof/>
              </w:rPr>
            </w:pPr>
            <w:r w:rsidRPr="004D6383">
              <w:rPr>
                <w:noProof/>
              </w:rPr>
              <w:drawing>
                <wp:inline distT="0" distB="0" distL="0" distR="0" wp14:anchorId="34CA4A12" wp14:editId="4F886995">
                  <wp:extent cx="2408129" cy="82303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p>
          <w:p w14:paraId="35D283D1" w14:textId="6D281D20" w:rsidR="00FF735F" w:rsidRPr="00ED76EF" w:rsidRDefault="00FF735F" w:rsidP="008B623A">
            <w:pPr>
              <w:ind w:firstLine="0"/>
              <w:rPr>
                <w:noProof/>
              </w:rPr>
            </w:pPr>
            <w:r w:rsidRPr="00485A12">
              <w:rPr>
                <w:noProof/>
              </w:rPr>
              <w:drawing>
                <wp:inline distT="0" distB="0" distL="0" distR="0" wp14:anchorId="36F2392E" wp14:editId="05886A90">
                  <wp:extent cx="3589331" cy="111261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p>
        </w:tc>
      </w:tr>
      <w:tr w:rsidR="00644D83" w14:paraId="01CB1E52" w14:textId="77777777" w:rsidTr="008B7B02">
        <w:tc>
          <w:tcPr>
            <w:tcW w:w="1964" w:type="dxa"/>
          </w:tcPr>
          <w:p w14:paraId="1F0712D5" w14:textId="77777777" w:rsidR="00FF735F" w:rsidRDefault="00FF735F" w:rsidP="00FF735F">
            <w:pPr>
              <w:ind w:firstLine="0"/>
            </w:pPr>
            <w:r>
              <w:t>Inserire un’immagine.</w:t>
            </w:r>
          </w:p>
          <w:p w14:paraId="6D6A470C" w14:textId="77777777" w:rsidR="00FF735F" w:rsidRDefault="00FF735F" w:rsidP="00FF735F">
            <w:pPr>
              <w:ind w:firstLine="0"/>
            </w:pPr>
            <w:r>
              <w:t>Es. europe-flag.png</w:t>
            </w:r>
          </w:p>
          <w:p w14:paraId="2134971D" w14:textId="77777777" w:rsidR="00FF735F" w:rsidRDefault="00FF735F" w:rsidP="00FF735F">
            <w:pPr>
              <w:ind w:firstLine="0"/>
            </w:pPr>
          </w:p>
          <w:p w14:paraId="799601D5" w14:textId="77777777" w:rsidR="00FF735F" w:rsidRDefault="00FF735F" w:rsidP="00FF735F">
            <w:pPr>
              <w:ind w:firstLine="0"/>
            </w:pPr>
            <w:r>
              <w:lastRenderedPageBreak/>
              <w:t>Nelle impostazioni generali inserire 96 come “width” e “height” 64 e come “Xposition” 1184 e “Yposition” 0</w:t>
            </w:r>
          </w:p>
          <w:p w14:paraId="72D1A51C" w14:textId="77777777" w:rsidR="00644D83" w:rsidRDefault="00644D83" w:rsidP="00644D83">
            <w:pPr>
              <w:ind w:firstLine="0"/>
            </w:pPr>
          </w:p>
        </w:tc>
        <w:tc>
          <w:tcPr>
            <w:tcW w:w="8953" w:type="dxa"/>
          </w:tcPr>
          <w:p w14:paraId="443D3178" w14:textId="77777777" w:rsidR="00644D83" w:rsidRDefault="00644D83" w:rsidP="008B623A">
            <w:pPr>
              <w:ind w:firstLine="0"/>
              <w:rPr>
                <w:noProof/>
              </w:rPr>
            </w:pPr>
            <w:r w:rsidRPr="004D6383">
              <w:rPr>
                <w:noProof/>
              </w:rPr>
              <w:lastRenderedPageBreak/>
              <w:drawing>
                <wp:inline distT="0" distB="0" distL="0" distR="0" wp14:anchorId="6E3A47AD" wp14:editId="4CDCA7B7">
                  <wp:extent cx="1501270" cy="868755"/>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14:paraId="6FB80600" w14:textId="6988E81B" w:rsidR="00644D83" w:rsidRPr="004D6383" w:rsidRDefault="00644D83" w:rsidP="008B623A">
            <w:pPr>
              <w:ind w:firstLine="0"/>
              <w:rPr>
                <w:noProof/>
              </w:rPr>
            </w:pPr>
            <w:r w:rsidRPr="004D6383">
              <w:rPr>
                <w:noProof/>
              </w:rPr>
              <w:lastRenderedPageBreak/>
              <w:drawing>
                <wp:inline distT="0" distB="0" distL="0" distR="0" wp14:anchorId="2FA30C5D" wp14:editId="1D1E27E0">
                  <wp:extent cx="1562235" cy="8077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tc>
      </w:tr>
      <w:tr w:rsidR="008B623A" w14:paraId="6D396CA8" w14:textId="77777777" w:rsidTr="008B7B02">
        <w:tc>
          <w:tcPr>
            <w:tcW w:w="1964" w:type="dxa"/>
          </w:tcPr>
          <w:p w14:paraId="320FCB7A" w14:textId="77777777" w:rsidR="006A68C4" w:rsidRDefault="0016798A" w:rsidP="008B623A">
            <w:pPr>
              <w:ind w:firstLine="0"/>
            </w:pPr>
            <w:r>
              <w:lastRenderedPageBreak/>
              <w:t xml:space="preserve">Selezionare i puntini nella parte dei visual per caricare un filtro </w:t>
            </w:r>
            <w:r w:rsidR="006A68C4">
              <w:t>custom per l’anno.</w:t>
            </w:r>
          </w:p>
          <w:p w14:paraId="445AA778" w14:textId="11429CBE" w:rsidR="006A68C4" w:rsidRDefault="006A68C4" w:rsidP="008B623A">
            <w:pPr>
              <w:ind w:firstLine="0"/>
            </w:pPr>
          </w:p>
          <w:p w14:paraId="4383EB02" w14:textId="77777777" w:rsidR="00E019A3" w:rsidRDefault="00E019A3" w:rsidP="008B623A">
            <w:pPr>
              <w:ind w:firstLine="0"/>
            </w:pPr>
          </w:p>
          <w:p w14:paraId="580CC70B" w14:textId="77777777" w:rsidR="008B623A" w:rsidRDefault="006A68C4" w:rsidP="008B623A">
            <w:pPr>
              <w:ind w:firstLine="0"/>
            </w:pPr>
            <w:r>
              <w:t>Scegliere importa da file e selezionare dalla cartella locale il file “</w:t>
            </w:r>
            <w:r w:rsidRPr="006A68C4">
              <w:t>smartFilter.pbiviz</w:t>
            </w:r>
            <w:r>
              <w:t>”</w:t>
            </w:r>
          </w:p>
          <w:p w14:paraId="14EAD8AA" w14:textId="3A12F99C" w:rsidR="00E019A3" w:rsidRDefault="00E019A3" w:rsidP="008B623A">
            <w:pPr>
              <w:ind w:firstLine="0"/>
            </w:pPr>
          </w:p>
          <w:p w14:paraId="6A1D739D" w14:textId="77777777" w:rsidR="006A68C4" w:rsidRDefault="006A68C4" w:rsidP="008B623A">
            <w:pPr>
              <w:ind w:firstLine="0"/>
            </w:pPr>
            <w:r>
              <w:t>Usare il nuovo oggetto visual per inserirlo nella pagina che stiamo costruendo</w:t>
            </w:r>
          </w:p>
          <w:p w14:paraId="3B8C2464" w14:textId="77777777" w:rsidR="006A68C4" w:rsidRDefault="006A68C4" w:rsidP="008B623A">
            <w:pPr>
              <w:ind w:firstLine="0"/>
            </w:pPr>
          </w:p>
          <w:p w14:paraId="1E9E04C5" w14:textId="3990A6E7" w:rsidR="006A68C4" w:rsidRDefault="006A68C4" w:rsidP="008B623A">
            <w:pPr>
              <w:ind w:firstLine="0"/>
            </w:pPr>
            <w:r>
              <w:t>Come campo per filtrare selezionare “Year”</w:t>
            </w:r>
            <w:r w:rsidR="007C7C86">
              <w:t xml:space="preserve"> e impostare 2014</w:t>
            </w:r>
          </w:p>
        </w:tc>
        <w:tc>
          <w:tcPr>
            <w:tcW w:w="8953" w:type="dxa"/>
          </w:tcPr>
          <w:p w14:paraId="41873976" w14:textId="77777777" w:rsidR="008B623A" w:rsidRDefault="006A68C4" w:rsidP="008B623A">
            <w:pPr>
              <w:ind w:firstLine="0"/>
            </w:pPr>
            <w:r w:rsidRPr="006A68C4">
              <w:rPr>
                <w:noProof/>
              </w:rPr>
              <w:drawing>
                <wp:inline distT="0" distB="0" distL="0" distR="0" wp14:anchorId="7CF73876" wp14:editId="333DFFE1">
                  <wp:extent cx="1478408" cy="2217612"/>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78408" cy="2217612"/>
                          </a:xfrm>
                          <a:prstGeom prst="rect">
                            <a:avLst/>
                          </a:prstGeom>
                        </pic:spPr>
                      </pic:pic>
                    </a:graphicData>
                  </a:graphic>
                </wp:inline>
              </w:drawing>
            </w:r>
          </w:p>
          <w:p w14:paraId="24BEC3E4" w14:textId="77777777" w:rsidR="006A68C4" w:rsidRDefault="006A68C4" w:rsidP="008B623A">
            <w:pPr>
              <w:ind w:firstLine="0"/>
            </w:pPr>
            <w:r w:rsidRPr="006A68C4">
              <w:rPr>
                <w:noProof/>
              </w:rPr>
              <w:drawing>
                <wp:inline distT="0" distB="0" distL="0" distR="0" wp14:anchorId="4B98557E" wp14:editId="2E149652">
                  <wp:extent cx="1425063" cy="662997"/>
                  <wp:effectExtent l="0" t="0" r="381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25063" cy="662997"/>
                          </a:xfrm>
                          <a:prstGeom prst="rect">
                            <a:avLst/>
                          </a:prstGeom>
                        </pic:spPr>
                      </pic:pic>
                    </a:graphicData>
                  </a:graphic>
                </wp:inline>
              </w:drawing>
            </w:r>
          </w:p>
          <w:p w14:paraId="6558F1FB" w14:textId="77777777" w:rsidR="006A68C4" w:rsidRDefault="006A68C4" w:rsidP="008B623A">
            <w:pPr>
              <w:ind w:firstLine="0"/>
            </w:pPr>
            <w:r w:rsidRPr="006A68C4">
              <w:rPr>
                <w:noProof/>
              </w:rPr>
              <w:drawing>
                <wp:inline distT="0" distB="0" distL="0" distR="0" wp14:anchorId="6B5B9870" wp14:editId="33F3EAC9">
                  <wp:extent cx="1394581" cy="88399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94581" cy="883997"/>
                          </a:xfrm>
                          <a:prstGeom prst="rect">
                            <a:avLst/>
                          </a:prstGeom>
                        </pic:spPr>
                      </pic:pic>
                    </a:graphicData>
                  </a:graphic>
                </wp:inline>
              </w:drawing>
            </w:r>
          </w:p>
          <w:p w14:paraId="2F29AF5E" w14:textId="1944DAB3" w:rsidR="00483031" w:rsidRDefault="00483031" w:rsidP="008B623A">
            <w:pPr>
              <w:ind w:firstLine="0"/>
            </w:pPr>
            <w:r w:rsidRPr="00483031">
              <w:rPr>
                <w:noProof/>
              </w:rPr>
              <w:drawing>
                <wp:inline distT="0" distB="0" distL="0" distR="0" wp14:anchorId="0186C2FF" wp14:editId="29F36C6E">
                  <wp:extent cx="2309060" cy="944962"/>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09060" cy="944962"/>
                          </a:xfrm>
                          <a:prstGeom prst="rect">
                            <a:avLst/>
                          </a:prstGeom>
                        </pic:spPr>
                      </pic:pic>
                    </a:graphicData>
                  </a:graphic>
                </wp:inline>
              </w:drawing>
            </w:r>
          </w:p>
        </w:tc>
      </w:tr>
      <w:tr w:rsidR="008B623A" w14:paraId="6254161E" w14:textId="77777777" w:rsidTr="008B7B02">
        <w:tc>
          <w:tcPr>
            <w:tcW w:w="1964" w:type="dxa"/>
          </w:tcPr>
          <w:p w14:paraId="4F0A5C1F" w14:textId="53BDCB55" w:rsidR="008B623A" w:rsidRDefault="00290ADC" w:rsidP="008B623A">
            <w:pPr>
              <w:ind w:firstLine="0"/>
            </w:pPr>
            <w:r>
              <w:t xml:space="preserve">Inserire </w:t>
            </w:r>
            <w:r w:rsidR="006A68C4">
              <w:t>uno slicer</w:t>
            </w:r>
            <w:r>
              <w:t xml:space="preserve"> e selezionare </w:t>
            </w:r>
            <w:r w:rsidR="006A68C4">
              <w:t xml:space="preserve">il campo </w:t>
            </w:r>
            <w:r>
              <w:t>“Country”</w:t>
            </w:r>
          </w:p>
        </w:tc>
        <w:tc>
          <w:tcPr>
            <w:tcW w:w="8953" w:type="dxa"/>
          </w:tcPr>
          <w:p w14:paraId="4A37B864" w14:textId="77777777" w:rsidR="008B623A" w:rsidRDefault="00D00064" w:rsidP="008B623A">
            <w:pPr>
              <w:ind w:firstLine="0"/>
            </w:pPr>
            <w:r w:rsidRPr="00D00064">
              <w:rPr>
                <w:noProof/>
              </w:rPr>
              <w:drawing>
                <wp:inline distT="0" distB="0" distL="0" distR="0" wp14:anchorId="63C15376" wp14:editId="0AABB328">
                  <wp:extent cx="1417443" cy="1653683"/>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17443" cy="1653683"/>
                          </a:xfrm>
                          <a:prstGeom prst="rect">
                            <a:avLst/>
                          </a:prstGeom>
                        </pic:spPr>
                      </pic:pic>
                    </a:graphicData>
                  </a:graphic>
                </wp:inline>
              </w:drawing>
            </w:r>
          </w:p>
          <w:p w14:paraId="5B7CEB19" w14:textId="49C31CFB" w:rsidR="00483031" w:rsidRDefault="00D00064" w:rsidP="00E019A3">
            <w:pPr>
              <w:ind w:firstLine="0"/>
            </w:pPr>
            <w:r w:rsidRPr="00D00064">
              <w:rPr>
                <w:noProof/>
              </w:rPr>
              <w:lastRenderedPageBreak/>
              <w:drawing>
                <wp:inline distT="0" distB="0" distL="0" distR="0" wp14:anchorId="4E3BA2DA" wp14:editId="60E369D3">
                  <wp:extent cx="1402202" cy="754445"/>
                  <wp:effectExtent l="0" t="0" r="762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02202" cy="754445"/>
                          </a:xfrm>
                          <a:prstGeom prst="rect">
                            <a:avLst/>
                          </a:prstGeom>
                        </pic:spPr>
                      </pic:pic>
                    </a:graphicData>
                  </a:graphic>
                </wp:inline>
              </w:drawing>
            </w:r>
            <w:r w:rsidR="00E019A3">
              <w:t xml:space="preserve">    </w:t>
            </w:r>
            <w:r w:rsidR="00483031" w:rsidRPr="00483031">
              <w:rPr>
                <w:noProof/>
              </w:rPr>
              <w:drawing>
                <wp:inline distT="0" distB="0" distL="0" distR="0" wp14:anchorId="60139BB3" wp14:editId="6B4907A1">
                  <wp:extent cx="2339543" cy="129551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39543" cy="1295512"/>
                          </a:xfrm>
                          <a:prstGeom prst="rect">
                            <a:avLst/>
                          </a:prstGeom>
                        </pic:spPr>
                      </pic:pic>
                    </a:graphicData>
                  </a:graphic>
                </wp:inline>
              </w:drawing>
            </w:r>
          </w:p>
        </w:tc>
      </w:tr>
      <w:tr w:rsidR="00290ADC" w14:paraId="7427B4EC" w14:textId="77777777" w:rsidTr="008B7B02">
        <w:tc>
          <w:tcPr>
            <w:tcW w:w="1964" w:type="dxa"/>
          </w:tcPr>
          <w:p w14:paraId="3F3D67D4" w14:textId="77777777" w:rsidR="00290ADC" w:rsidRDefault="00290ADC" w:rsidP="008B623A">
            <w:pPr>
              <w:ind w:firstLine="0"/>
            </w:pPr>
            <w:r>
              <w:lastRenderedPageBreak/>
              <w:t xml:space="preserve">Inserire una </w:t>
            </w:r>
            <w:r w:rsidR="00BB056C">
              <w:t>“Filled</w:t>
            </w:r>
            <w:r>
              <w:t xml:space="preserve"> Map</w:t>
            </w:r>
            <w:r w:rsidR="00BB056C">
              <w:t>”</w:t>
            </w:r>
            <w:r>
              <w:t xml:space="preserve"> dagli oggetti </w:t>
            </w:r>
            <w:r w:rsidR="00BB056C">
              <w:t>visual</w:t>
            </w:r>
          </w:p>
          <w:p w14:paraId="4EE1564A" w14:textId="789B14C9" w:rsidR="00BB056C" w:rsidRDefault="00BB056C" w:rsidP="008B623A">
            <w:pPr>
              <w:ind w:firstLine="0"/>
            </w:pPr>
            <w:r>
              <w:t xml:space="preserve">Inserire la “country” nella location e la “Population” </w:t>
            </w:r>
            <w:r w:rsidR="00EC6FB6">
              <w:t xml:space="preserve">e </w:t>
            </w:r>
            <w:r>
              <w:t>la “Life Expectancy Diff” nella sezione Tooltips</w:t>
            </w:r>
          </w:p>
        </w:tc>
        <w:tc>
          <w:tcPr>
            <w:tcW w:w="8953" w:type="dxa"/>
          </w:tcPr>
          <w:p w14:paraId="60599C44" w14:textId="77777777" w:rsidR="00E019A3" w:rsidRDefault="00BB056C" w:rsidP="008B623A">
            <w:pPr>
              <w:ind w:firstLine="0"/>
              <w:rPr>
                <w:noProof/>
              </w:rPr>
            </w:pPr>
            <w:r w:rsidRPr="00BB056C">
              <w:rPr>
                <w:noProof/>
              </w:rPr>
              <w:drawing>
                <wp:inline distT="0" distB="0" distL="0" distR="0" wp14:anchorId="0BBE4594" wp14:editId="1D7FE5BB">
                  <wp:extent cx="1402202" cy="1143099"/>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2202" cy="1143099"/>
                          </a:xfrm>
                          <a:prstGeom prst="rect">
                            <a:avLst/>
                          </a:prstGeom>
                        </pic:spPr>
                      </pic:pic>
                    </a:graphicData>
                  </a:graphic>
                </wp:inline>
              </w:drawing>
            </w:r>
            <w:r w:rsidR="00E019A3">
              <w:rPr>
                <w:noProof/>
              </w:rPr>
              <w:t xml:space="preserve">  </w:t>
            </w:r>
          </w:p>
          <w:p w14:paraId="4EA07E2B" w14:textId="25AEFBD6" w:rsidR="00BB056C" w:rsidRDefault="00E019A3" w:rsidP="008B623A">
            <w:pPr>
              <w:ind w:firstLine="0"/>
              <w:rPr>
                <w:noProof/>
              </w:rPr>
            </w:pPr>
            <w:r w:rsidRPr="008B7B02">
              <w:rPr>
                <w:noProof/>
              </w:rPr>
              <w:drawing>
                <wp:anchor distT="0" distB="0" distL="114300" distR="114300" simplePos="0" relativeHeight="251665408" behindDoc="1" locked="0" layoutInCell="1" allowOverlap="1" wp14:anchorId="789EE570" wp14:editId="2DAB6C0E">
                  <wp:simplePos x="0" y="0"/>
                  <wp:positionH relativeFrom="column">
                    <wp:posOffset>1507013</wp:posOffset>
                  </wp:positionH>
                  <wp:positionV relativeFrom="paragraph">
                    <wp:posOffset>108585</wp:posOffset>
                  </wp:positionV>
                  <wp:extent cx="3892391" cy="2430780"/>
                  <wp:effectExtent l="0" t="0" r="0"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02149" cy="2436874"/>
                          </a:xfrm>
                          <a:prstGeom prst="rect">
                            <a:avLst/>
                          </a:prstGeom>
                        </pic:spPr>
                      </pic:pic>
                    </a:graphicData>
                  </a:graphic>
                  <wp14:sizeRelH relativeFrom="margin">
                    <wp14:pctWidth>0</wp14:pctWidth>
                  </wp14:sizeRelH>
                  <wp14:sizeRelV relativeFrom="margin">
                    <wp14:pctHeight>0</wp14:pctHeight>
                  </wp14:sizeRelV>
                </wp:anchor>
              </w:drawing>
            </w:r>
            <w:r w:rsidR="00EC6FB6">
              <w:rPr>
                <w:noProof/>
              </w:rPr>
              <w:t xml:space="preserve"> </w:t>
            </w:r>
            <w:r w:rsidR="00EC6FB6" w:rsidRPr="00EC6FB6">
              <w:rPr>
                <w:noProof/>
              </w:rPr>
              <w:drawing>
                <wp:inline distT="0" distB="0" distL="0" distR="0" wp14:anchorId="2CDAEADA" wp14:editId="48AA2139">
                  <wp:extent cx="1443786" cy="263003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61360" cy="2662045"/>
                          </a:xfrm>
                          <a:prstGeom prst="rect">
                            <a:avLst/>
                          </a:prstGeom>
                        </pic:spPr>
                      </pic:pic>
                    </a:graphicData>
                  </a:graphic>
                </wp:inline>
              </w:drawing>
            </w:r>
          </w:p>
          <w:p w14:paraId="79EB6597" w14:textId="0F29683D" w:rsidR="00E019A3" w:rsidRDefault="007565D7" w:rsidP="008B623A">
            <w:pPr>
              <w:ind w:firstLine="0"/>
              <w:rPr>
                <w:noProof/>
              </w:rPr>
            </w:pPr>
            <w:r w:rsidRPr="007565D7">
              <w:rPr>
                <w:noProof/>
              </w:rPr>
              <w:drawing>
                <wp:inline distT="0" distB="0" distL="0" distR="0" wp14:anchorId="4290B19E" wp14:editId="7672771E">
                  <wp:extent cx="1235123" cy="1522850"/>
                  <wp:effectExtent l="0" t="0" r="3175"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45822" cy="1536041"/>
                          </a:xfrm>
                          <a:prstGeom prst="rect">
                            <a:avLst/>
                          </a:prstGeom>
                        </pic:spPr>
                      </pic:pic>
                    </a:graphicData>
                  </a:graphic>
                </wp:inline>
              </w:drawing>
            </w:r>
          </w:p>
          <w:p w14:paraId="06DE8A83" w14:textId="77777777" w:rsidR="00E019A3" w:rsidRDefault="00E019A3" w:rsidP="008B623A">
            <w:pPr>
              <w:ind w:firstLine="0"/>
              <w:rPr>
                <w:noProof/>
              </w:rPr>
            </w:pPr>
          </w:p>
          <w:p w14:paraId="35B8231C" w14:textId="3853EE02" w:rsidR="00E019A3" w:rsidRDefault="00E019A3" w:rsidP="008B623A">
            <w:pPr>
              <w:ind w:firstLine="0"/>
              <w:rPr>
                <w:noProof/>
              </w:rPr>
            </w:pPr>
          </w:p>
        </w:tc>
      </w:tr>
      <w:tr w:rsidR="00EC6FB6" w14:paraId="3916FA6B" w14:textId="77777777" w:rsidTr="008B7B02">
        <w:tc>
          <w:tcPr>
            <w:tcW w:w="1964" w:type="dxa"/>
          </w:tcPr>
          <w:p w14:paraId="4BB6C287" w14:textId="77777777" w:rsidR="00EC6FB6" w:rsidRDefault="00EC6FB6" w:rsidP="008B623A">
            <w:pPr>
              <w:ind w:firstLine="0"/>
            </w:pPr>
            <w:r>
              <w:lastRenderedPageBreak/>
              <w:t>Nella parte “data colors” selezionare dai puntini a lato la “conditional formatting”.</w:t>
            </w:r>
          </w:p>
          <w:p w14:paraId="34E3E5A7" w14:textId="522B731C" w:rsidR="00EC6FB6" w:rsidRDefault="00EC6FB6" w:rsidP="008B623A">
            <w:pPr>
              <w:ind w:firstLine="0"/>
            </w:pPr>
            <w:r>
              <w:t>Successivamente scegliere “color scale” e il campo population con summarization “sum”</w:t>
            </w:r>
          </w:p>
        </w:tc>
        <w:tc>
          <w:tcPr>
            <w:tcW w:w="8953" w:type="dxa"/>
          </w:tcPr>
          <w:p w14:paraId="25EE1136" w14:textId="5268DF40" w:rsidR="00EC6FB6" w:rsidRPr="00BB056C" w:rsidRDefault="00EC6FB6" w:rsidP="008B623A">
            <w:pPr>
              <w:ind w:firstLine="0"/>
              <w:rPr>
                <w:noProof/>
              </w:rPr>
            </w:pPr>
            <w:r w:rsidRPr="00EC6FB6">
              <w:rPr>
                <w:noProof/>
              </w:rPr>
              <w:drawing>
                <wp:inline distT="0" distB="0" distL="0" distR="0" wp14:anchorId="1C497B23" wp14:editId="61E63FBE">
                  <wp:extent cx="5527128" cy="21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3248" cy="2167599"/>
                          </a:xfrm>
                          <a:prstGeom prst="rect">
                            <a:avLst/>
                          </a:prstGeom>
                        </pic:spPr>
                      </pic:pic>
                    </a:graphicData>
                  </a:graphic>
                </wp:inline>
              </w:drawing>
            </w:r>
          </w:p>
        </w:tc>
      </w:tr>
    </w:tbl>
    <w:p w14:paraId="19BDD61E" w14:textId="0C0B8E57" w:rsidR="00AC4612" w:rsidRDefault="00AC4612" w:rsidP="00AC4612">
      <w:pPr>
        <w:pStyle w:val="NormaleInTabellaMthode"/>
      </w:pPr>
    </w:p>
    <w:p w14:paraId="3260484B" w14:textId="60C74C52" w:rsidR="00AC4612" w:rsidRDefault="00AC4612" w:rsidP="00AC4612">
      <w:pPr>
        <w:pStyle w:val="NormaleInTabellaMthode"/>
      </w:pPr>
    </w:p>
    <w:p w14:paraId="58C7D941" w14:textId="306482FB" w:rsidR="00AC4612" w:rsidRDefault="00AC4612" w:rsidP="00AC4612">
      <w:pPr>
        <w:pStyle w:val="NormaleInTabellaMthode"/>
      </w:pPr>
    </w:p>
    <w:p w14:paraId="1B01948D" w14:textId="70286A43" w:rsidR="00BB3746" w:rsidRDefault="00BB3746">
      <w:pPr>
        <w:spacing w:line="240" w:lineRule="auto"/>
        <w:ind w:firstLine="0"/>
        <w:jc w:val="left"/>
        <w:rPr>
          <w:rFonts w:ascii="Ubuntu Light" w:hAnsi="Ubuntu Light"/>
        </w:rPr>
      </w:pPr>
      <w:r>
        <w:br w:type="page"/>
      </w:r>
    </w:p>
    <w:p w14:paraId="6D5BD8DC" w14:textId="77777777" w:rsidR="001959B4" w:rsidRDefault="001959B4" w:rsidP="001959B4">
      <w:pPr>
        <w:pStyle w:val="Titolo2"/>
      </w:pPr>
      <w:bookmarkStart w:id="5" w:name="_Toc514914695"/>
      <w:r>
        <w:lastRenderedPageBreak/>
        <w:t>Advanced</w:t>
      </w:r>
      <w:bookmarkEnd w:id="5"/>
    </w:p>
    <w:p w14:paraId="779B4FFA" w14:textId="0E5373B0" w:rsidR="001959B4" w:rsidRPr="006D5F32" w:rsidRDefault="001959B4" w:rsidP="001959B4">
      <w:r w:rsidRPr="006D5F32">
        <w:t xml:space="preserve">In questa sezione vengono descritte alcune delle funzionalità avanzate proprie della piattaforma di </w:t>
      </w:r>
      <w:r w:rsidR="006D5F32" w:rsidRPr="006D5F32">
        <w:t>Power BI</w:t>
      </w:r>
      <w:r w:rsidRPr="006D5F32">
        <w:t>.</w:t>
      </w:r>
    </w:p>
    <w:p w14:paraId="0F48878C" w14:textId="77777777" w:rsidR="001959B4" w:rsidRPr="00BD7B76" w:rsidRDefault="001959B4" w:rsidP="00465DCE">
      <w:pPr>
        <w:pStyle w:val="Titolo3"/>
      </w:pPr>
      <w:bookmarkStart w:id="6" w:name="_Toc514914696"/>
      <w:r w:rsidRPr="00BD7B76">
        <w:t>Analytics pane</w:t>
      </w:r>
      <w:bookmarkEnd w:id="6"/>
    </w:p>
    <w:p w14:paraId="6C84BB95" w14:textId="1C3E2642" w:rsidR="001959B4" w:rsidRPr="006D5F32" w:rsidRDefault="001959B4" w:rsidP="001959B4">
      <w:r w:rsidRPr="006D5F32">
        <w:t>Quasi tutti gli elementi visuali presenti in Power BI Desktop ha</w:t>
      </w:r>
      <w:r w:rsidR="006D5F32" w:rsidRPr="006D5F32">
        <w:t>nno</w:t>
      </w:r>
      <w:r w:rsidRPr="006D5F32">
        <w:t xml:space="preserve"> un pane con delle funzionalità di anlaytics già preconfezionate.</w:t>
      </w:r>
      <w:r w:rsidR="006D5F32">
        <w:t xml:space="preserve"> A breve saranno disponibili su tutti gli elementi visuali.</w:t>
      </w:r>
    </w:p>
    <w:p w14:paraId="3B1D2609" w14:textId="111BA515" w:rsidR="001959B4" w:rsidRPr="00CC0CAB" w:rsidRDefault="001959B4" w:rsidP="001959B4">
      <w:r w:rsidRPr="006D5F32">
        <w:t xml:space="preserve">Es. </w:t>
      </w:r>
      <w:r w:rsidR="006D5F32" w:rsidRPr="006D5F32">
        <w:t>Creazione di linee di trend in automatico senza dover creare misure specifiche nel modello.</w:t>
      </w:r>
    </w:p>
    <w:tbl>
      <w:tblPr>
        <w:tblStyle w:val="Grigliatabella"/>
        <w:tblW w:w="10233" w:type="dxa"/>
        <w:tblLook w:val="04A0" w:firstRow="1" w:lastRow="0" w:firstColumn="1" w:lastColumn="0" w:noHBand="0" w:noVBand="1"/>
      </w:tblPr>
      <w:tblGrid>
        <w:gridCol w:w="1992"/>
        <w:gridCol w:w="8241"/>
      </w:tblGrid>
      <w:tr w:rsidR="001959B4" w14:paraId="4BDA74FA" w14:textId="77777777" w:rsidTr="00E74BF3">
        <w:trPr>
          <w:trHeight w:val="491"/>
        </w:trPr>
        <w:tc>
          <w:tcPr>
            <w:tcW w:w="1992" w:type="dxa"/>
            <w:shd w:val="clear" w:color="auto" w:fill="00B0F0"/>
          </w:tcPr>
          <w:p w14:paraId="6848F81D" w14:textId="77777777" w:rsidR="001959B4" w:rsidRDefault="001959B4" w:rsidP="00E74BF3">
            <w:pPr>
              <w:pStyle w:val="TableParagraph"/>
              <w:spacing w:before="81"/>
              <w:ind w:left="48"/>
              <w:rPr>
                <w:rFonts w:ascii="Arial" w:eastAsia="Arial" w:hAnsi="Arial" w:cs="Arial"/>
                <w:sz w:val="20"/>
                <w:szCs w:val="20"/>
              </w:rPr>
            </w:pPr>
            <w:r>
              <w:rPr>
                <w:rFonts w:ascii="Arial"/>
                <w:b/>
                <w:sz w:val="20"/>
              </w:rPr>
              <w:t>Azione</w:t>
            </w:r>
          </w:p>
        </w:tc>
        <w:tc>
          <w:tcPr>
            <w:tcW w:w="8241" w:type="dxa"/>
            <w:shd w:val="clear" w:color="auto" w:fill="00B0F0"/>
          </w:tcPr>
          <w:p w14:paraId="5263705D" w14:textId="77777777" w:rsidR="001959B4" w:rsidRDefault="001959B4" w:rsidP="00E74BF3">
            <w:pPr>
              <w:pStyle w:val="TableParagraph"/>
              <w:spacing w:before="81"/>
              <w:ind w:left="47"/>
              <w:rPr>
                <w:rFonts w:ascii="Arial" w:eastAsia="Arial" w:hAnsi="Arial" w:cs="Arial"/>
                <w:sz w:val="20"/>
                <w:szCs w:val="20"/>
              </w:rPr>
            </w:pPr>
            <w:r>
              <w:rPr>
                <w:rFonts w:ascii="Arial"/>
                <w:b/>
                <w:sz w:val="20"/>
              </w:rPr>
              <w:t>Screenshot</w:t>
            </w:r>
          </w:p>
        </w:tc>
      </w:tr>
      <w:tr w:rsidR="001959B4" w14:paraId="29EF2BE1" w14:textId="77777777" w:rsidTr="00E74BF3">
        <w:tc>
          <w:tcPr>
            <w:tcW w:w="1992" w:type="dxa"/>
          </w:tcPr>
          <w:p w14:paraId="16C688D1" w14:textId="304F29F3" w:rsidR="001959B4" w:rsidRDefault="001959B4" w:rsidP="00E74BF3">
            <w:pPr>
              <w:ind w:firstLine="0"/>
            </w:pPr>
            <w:r>
              <w:t>Se ci posizioniamo sopra al grafico a dispersione possiamo notare che c’è un icona con una lente che consente di accedere ad un me</w:t>
            </w:r>
            <w:r w:rsidR="000C0DD6">
              <w:t>n</w:t>
            </w:r>
            <w:r>
              <w:t>ù di analytics già pronti.</w:t>
            </w:r>
          </w:p>
          <w:p w14:paraId="597B8647" w14:textId="77777777" w:rsidR="001959B4" w:rsidRDefault="001959B4" w:rsidP="00E74BF3">
            <w:pPr>
              <w:ind w:firstLine="0"/>
            </w:pPr>
          </w:p>
          <w:p w14:paraId="72DB2F27" w14:textId="77777777" w:rsidR="001959B4" w:rsidRDefault="001959B4" w:rsidP="00E74BF3">
            <w:pPr>
              <w:ind w:firstLine="0"/>
            </w:pPr>
            <w:r>
              <w:t>Espandere la prima voce “Trend Line” e cliccare su “Add” per aggiungere una linea di trend</w:t>
            </w:r>
          </w:p>
          <w:p w14:paraId="5DACD172" w14:textId="77777777" w:rsidR="001959B4" w:rsidRDefault="001959B4" w:rsidP="00E74BF3">
            <w:pPr>
              <w:ind w:firstLine="0"/>
            </w:pPr>
          </w:p>
          <w:p w14:paraId="49EBDA01" w14:textId="77777777" w:rsidR="001959B4" w:rsidRDefault="001959B4" w:rsidP="00E74BF3">
            <w:pPr>
              <w:ind w:firstLine="0"/>
            </w:pPr>
            <w:r>
              <w:t xml:space="preserve">Lasciamo invariato il titolo </w:t>
            </w:r>
          </w:p>
        </w:tc>
        <w:tc>
          <w:tcPr>
            <w:tcW w:w="8241" w:type="dxa"/>
          </w:tcPr>
          <w:p w14:paraId="78173F29" w14:textId="77777777" w:rsidR="001959B4" w:rsidRDefault="001959B4" w:rsidP="00E74BF3">
            <w:pPr>
              <w:ind w:firstLine="0"/>
              <w:rPr>
                <w:noProof/>
              </w:rPr>
            </w:pPr>
            <w:r>
              <w:rPr>
                <w:noProof/>
              </w:rPr>
              <w:t xml:space="preserve"> </w:t>
            </w:r>
            <w:r w:rsidRPr="00347098">
              <w:rPr>
                <w:noProof/>
              </w:rPr>
              <w:drawing>
                <wp:inline distT="0" distB="0" distL="0" distR="0" wp14:anchorId="0E1B19DB" wp14:editId="40BB9B9C">
                  <wp:extent cx="3025402" cy="213378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25402" cy="2133785"/>
                          </a:xfrm>
                          <a:prstGeom prst="rect">
                            <a:avLst/>
                          </a:prstGeom>
                        </pic:spPr>
                      </pic:pic>
                    </a:graphicData>
                  </a:graphic>
                </wp:inline>
              </w:drawing>
            </w:r>
            <w:r>
              <w:rPr>
                <w:noProof/>
              </w:rPr>
              <w:t xml:space="preserve"> </w:t>
            </w:r>
            <w:r w:rsidRPr="002E2E21">
              <w:rPr>
                <w:noProof/>
              </w:rPr>
              <w:drawing>
                <wp:inline distT="0" distB="0" distL="0" distR="0" wp14:anchorId="784D85B9" wp14:editId="51100ED4">
                  <wp:extent cx="1478408" cy="3086367"/>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78408" cy="3086367"/>
                          </a:xfrm>
                          <a:prstGeom prst="rect">
                            <a:avLst/>
                          </a:prstGeom>
                        </pic:spPr>
                      </pic:pic>
                    </a:graphicData>
                  </a:graphic>
                </wp:inline>
              </w:drawing>
            </w:r>
          </w:p>
          <w:p w14:paraId="2EDF1031" w14:textId="77777777" w:rsidR="001959B4" w:rsidRDefault="001959B4" w:rsidP="00E74BF3">
            <w:pPr>
              <w:ind w:firstLine="0"/>
            </w:pPr>
            <w:r w:rsidRPr="009338C9">
              <w:rPr>
                <w:noProof/>
              </w:rPr>
              <w:drawing>
                <wp:inline distT="0" distB="0" distL="0" distR="0" wp14:anchorId="7015C855" wp14:editId="543CC094">
                  <wp:extent cx="1240623" cy="1905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44359" cy="1910737"/>
                          </a:xfrm>
                          <a:prstGeom prst="rect">
                            <a:avLst/>
                          </a:prstGeom>
                        </pic:spPr>
                      </pic:pic>
                    </a:graphicData>
                  </a:graphic>
                </wp:inline>
              </w:drawing>
            </w:r>
          </w:p>
          <w:p w14:paraId="3E7CEADD" w14:textId="77777777" w:rsidR="001959B4" w:rsidRDefault="001959B4" w:rsidP="00E74BF3">
            <w:pPr>
              <w:ind w:firstLine="0"/>
            </w:pPr>
            <w:r w:rsidRPr="009338C9">
              <w:rPr>
                <w:noProof/>
              </w:rPr>
              <w:lastRenderedPageBreak/>
              <w:drawing>
                <wp:inline distT="0" distB="0" distL="0" distR="0" wp14:anchorId="134DC78C" wp14:editId="6AA72675">
                  <wp:extent cx="1402202" cy="2019475"/>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02202" cy="2019475"/>
                          </a:xfrm>
                          <a:prstGeom prst="rect">
                            <a:avLst/>
                          </a:prstGeom>
                        </pic:spPr>
                      </pic:pic>
                    </a:graphicData>
                  </a:graphic>
                </wp:inline>
              </w:drawing>
            </w:r>
          </w:p>
          <w:p w14:paraId="594AE990" w14:textId="77777777" w:rsidR="001959B4" w:rsidRDefault="001959B4" w:rsidP="00E74BF3">
            <w:pPr>
              <w:ind w:firstLine="0"/>
            </w:pPr>
            <w:r w:rsidRPr="009338C9">
              <w:rPr>
                <w:noProof/>
              </w:rPr>
              <w:drawing>
                <wp:inline distT="0" distB="0" distL="0" distR="0" wp14:anchorId="0698A237" wp14:editId="2893CBD5">
                  <wp:extent cx="3002540" cy="2103302"/>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2540" cy="2103302"/>
                          </a:xfrm>
                          <a:prstGeom prst="rect">
                            <a:avLst/>
                          </a:prstGeom>
                        </pic:spPr>
                      </pic:pic>
                    </a:graphicData>
                  </a:graphic>
                </wp:inline>
              </w:drawing>
            </w:r>
          </w:p>
        </w:tc>
      </w:tr>
    </w:tbl>
    <w:p w14:paraId="42B892F5" w14:textId="6B5E2E3C" w:rsidR="001F37B0" w:rsidRDefault="001F37B0" w:rsidP="001959B4"/>
    <w:p w14:paraId="1720B739" w14:textId="43E90761" w:rsidR="008E2D28" w:rsidRDefault="008E2D28" w:rsidP="001959B4"/>
    <w:p w14:paraId="5DCCF9C4" w14:textId="18D046A5" w:rsidR="008E2D28" w:rsidRDefault="008E2D28" w:rsidP="001959B4"/>
    <w:p w14:paraId="0932DF9E" w14:textId="4CF2B7B7" w:rsidR="008E2D28" w:rsidRDefault="008E2D28" w:rsidP="001959B4"/>
    <w:p w14:paraId="167EBE8D" w14:textId="07A45A42" w:rsidR="008E2D28" w:rsidRDefault="008E2D28" w:rsidP="001959B4"/>
    <w:p w14:paraId="4727446C" w14:textId="2C1D6454" w:rsidR="008E2D28" w:rsidRDefault="008E2D28" w:rsidP="001959B4"/>
    <w:p w14:paraId="7E9EAD20" w14:textId="138F8C55" w:rsidR="008E2D28" w:rsidRDefault="008E2D28" w:rsidP="001959B4"/>
    <w:p w14:paraId="05075520" w14:textId="78C70D4D" w:rsidR="008E2D28" w:rsidRDefault="008E2D28" w:rsidP="001959B4"/>
    <w:p w14:paraId="07563F48" w14:textId="68FE71E6" w:rsidR="008E2D28" w:rsidRDefault="008E2D28" w:rsidP="001959B4"/>
    <w:p w14:paraId="04646285" w14:textId="7F3AC43B" w:rsidR="008E2D28" w:rsidRDefault="008E2D28" w:rsidP="001959B4"/>
    <w:p w14:paraId="0C8702A6" w14:textId="0568E982" w:rsidR="008E2D28" w:rsidRDefault="008E2D28" w:rsidP="001959B4"/>
    <w:p w14:paraId="24D2CB89" w14:textId="0CCFA5D9" w:rsidR="008E2D28" w:rsidRDefault="008E2D28" w:rsidP="001959B4"/>
    <w:p w14:paraId="151A23FE" w14:textId="2B4288A8" w:rsidR="008E2D28" w:rsidRDefault="008E2D28" w:rsidP="001959B4"/>
    <w:p w14:paraId="32815FE3" w14:textId="0D87C638" w:rsidR="008E2D28" w:rsidRDefault="008E2D28" w:rsidP="001959B4"/>
    <w:p w14:paraId="2CCC1063" w14:textId="51926A3A" w:rsidR="008E2D28" w:rsidRDefault="008E2D28" w:rsidP="001959B4"/>
    <w:p w14:paraId="79020F87" w14:textId="4AD43A98" w:rsidR="008E2D28" w:rsidRDefault="008E2D28" w:rsidP="001959B4"/>
    <w:p w14:paraId="4AD8AE30" w14:textId="655827B0" w:rsidR="008E2D28" w:rsidRDefault="008E2D28" w:rsidP="001959B4"/>
    <w:p w14:paraId="01F7829A" w14:textId="1B216701" w:rsidR="008E2D28" w:rsidRDefault="008E2D28" w:rsidP="001959B4"/>
    <w:p w14:paraId="6B7942AA" w14:textId="045833CA" w:rsidR="008E2D28" w:rsidRDefault="008E2D28" w:rsidP="001959B4"/>
    <w:p w14:paraId="46C78541" w14:textId="74621576" w:rsidR="008E2D28" w:rsidRDefault="008E2D28" w:rsidP="001959B4"/>
    <w:p w14:paraId="71DE4846" w14:textId="2E4C9500" w:rsidR="008E2D28" w:rsidRDefault="008E2D28" w:rsidP="001959B4"/>
    <w:p w14:paraId="4AFCFD50" w14:textId="52D9C3C6" w:rsidR="008E2D28" w:rsidRDefault="008E2D28" w:rsidP="001959B4"/>
    <w:p w14:paraId="10CF8730" w14:textId="3C8FEDA8" w:rsidR="00E74BF3" w:rsidRPr="004D61F4" w:rsidRDefault="000D584E" w:rsidP="00465DCE">
      <w:pPr>
        <w:pStyle w:val="Titolo3"/>
      </w:pPr>
      <w:bookmarkStart w:id="7" w:name="_Toc514914698"/>
      <w:r w:rsidRPr="004D61F4">
        <w:lastRenderedPageBreak/>
        <w:t>Grouping</w:t>
      </w:r>
      <w:r w:rsidR="00AC1C98">
        <w:t xml:space="preserve"> o Binning</w:t>
      </w:r>
      <w:bookmarkEnd w:id="7"/>
    </w:p>
    <w:p w14:paraId="28686607" w14:textId="6F9846E2" w:rsidR="004D61F4" w:rsidRDefault="004D61F4" w:rsidP="004D61F4">
      <w:r>
        <w:t>Quando Power BI Desktop crea i visual, aggrega i dati in blocchi (o gruppi) in base ai valori trovati nei dati sottostanti. Spesso va bene, ma potrebbero esserci delle volte in cui si desidera perfezionare il modo in cui vengono presentati questi blocchi. Ad esempio, potresti voler posizionare tre categorie di prodotti in una categoria più grande (un gruppo).</w:t>
      </w:r>
    </w:p>
    <w:p w14:paraId="0B672CF2" w14:textId="4874DA0C" w:rsidR="00E74BF3" w:rsidRPr="00CC0CAB" w:rsidRDefault="004D61F4" w:rsidP="004D61F4">
      <w:r>
        <w:t>In Power BI Desktop, è possibile raggruppare i dati per consentire una visione più chiara</w:t>
      </w:r>
      <w:r w:rsidR="00D94121">
        <w:t xml:space="preserve"> e per</w:t>
      </w:r>
      <w:r>
        <w:t xml:space="preserve"> analizzare ed esplorare dati e tendenze </w:t>
      </w:r>
      <w:r w:rsidR="00AC1C98">
        <w:t>nei visual</w:t>
      </w:r>
      <w:r>
        <w:t xml:space="preserve">. Puoi anche definire la dimensione del </w:t>
      </w:r>
      <w:r w:rsidR="00AC1C98">
        <w:t>bin</w:t>
      </w:r>
      <w:r>
        <w:t>, spesso chiamata binning, per mettere i valori in gruppi di dimensioni uguali che ti consentono di visualizzare i dati in modo significativo.</w:t>
      </w:r>
    </w:p>
    <w:tbl>
      <w:tblPr>
        <w:tblStyle w:val="Grigliatabella"/>
        <w:tblW w:w="10233" w:type="dxa"/>
        <w:tblLook w:val="04A0" w:firstRow="1" w:lastRow="0" w:firstColumn="1" w:lastColumn="0" w:noHBand="0" w:noVBand="1"/>
      </w:tblPr>
      <w:tblGrid>
        <w:gridCol w:w="1992"/>
        <w:gridCol w:w="8241"/>
      </w:tblGrid>
      <w:tr w:rsidR="00E74BF3" w14:paraId="201953F9" w14:textId="77777777" w:rsidTr="00E74BF3">
        <w:trPr>
          <w:trHeight w:val="491"/>
        </w:trPr>
        <w:tc>
          <w:tcPr>
            <w:tcW w:w="1992" w:type="dxa"/>
            <w:shd w:val="clear" w:color="auto" w:fill="00B0F0"/>
          </w:tcPr>
          <w:p w14:paraId="1033F92A" w14:textId="77777777" w:rsidR="00E74BF3" w:rsidRDefault="00E74BF3" w:rsidP="00E74BF3">
            <w:pPr>
              <w:pStyle w:val="TableParagraph"/>
              <w:spacing w:before="81"/>
              <w:ind w:left="48"/>
              <w:rPr>
                <w:rFonts w:ascii="Arial" w:eastAsia="Arial" w:hAnsi="Arial" w:cs="Arial"/>
                <w:sz w:val="20"/>
                <w:szCs w:val="20"/>
              </w:rPr>
            </w:pPr>
            <w:r>
              <w:rPr>
                <w:rFonts w:ascii="Arial"/>
                <w:b/>
                <w:sz w:val="20"/>
              </w:rPr>
              <w:t>Azione</w:t>
            </w:r>
          </w:p>
        </w:tc>
        <w:tc>
          <w:tcPr>
            <w:tcW w:w="8241" w:type="dxa"/>
            <w:shd w:val="clear" w:color="auto" w:fill="00B0F0"/>
          </w:tcPr>
          <w:p w14:paraId="34EA6B0B" w14:textId="77777777" w:rsidR="00E74BF3" w:rsidRDefault="00E74BF3" w:rsidP="00E74BF3">
            <w:pPr>
              <w:pStyle w:val="TableParagraph"/>
              <w:spacing w:before="81"/>
              <w:ind w:left="47"/>
              <w:rPr>
                <w:rFonts w:ascii="Arial" w:eastAsia="Arial" w:hAnsi="Arial" w:cs="Arial"/>
                <w:sz w:val="20"/>
                <w:szCs w:val="20"/>
              </w:rPr>
            </w:pPr>
            <w:r>
              <w:rPr>
                <w:rFonts w:ascii="Arial"/>
                <w:b/>
                <w:sz w:val="20"/>
              </w:rPr>
              <w:t>Screenshot</w:t>
            </w:r>
          </w:p>
        </w:tc>
      </w:tr>
      <w:tr w:rsidR="00E74BF3" w14:paraId="7FAF3CFF" w14:textId="77777777" w:rsidTr="00E74BF3">
        <w:tc>
          <w:tcPr>
            <w:tcW w:w="1992" w:type="dxa"/>
          </w:tcPr>
          <w:p w14:paraId="1689EB66" w14:textId="3984FD4B" w:rsidR="000D584E" w:rsidRDefault="000D584E" w:rsidP="000D584E">
            <w:pPr>
              <w:ind w:firstLine="0"/>
            </w:pPr>
            <w:r>
              <w:t>Ci posizioniamo sopra al grafico a barre e linee appena modificato</w:t>
            </w:r>
          </w:p>
          <w:p w14:paraId="44185769" w14:textId="77777777" w:rsidR="000D584E" w:rsidRDefault="000D584E" w:rsidP="000D584E">
            <w:pPr>
              <w:ind w:firstLine="0"/>
            </w:pPr>
          </w:p>
          <w:p w14:paraId="74DE2930" w14:textId="23D0FCAC" w:rsidR="000D584E" w:rsidRDefault="000D584E" w:rsidP="000D584E">
            <w:pPr>
              <w:ind w:firstLine="0"/>
            </w:pPr>
            <w:r>
              <w:t xml:space="preserve">Nella parte della configurazione in cui si impostano i valori se clicchiamo con il tasto destro sopra la voce “Shared axis” </w:t>
            </w:r>
            <w:r w:rsidR="00273A11">
              <w:t xml:space="preserve"> compare un menù a scelta rapida.</w:t>
            </w:r>
          </w:p>
          <w:p w14:paraId="7AC56D16" w14:textId="703658D0" w:rsidR="000D584E" w:rsidRDefault="000D584E" w:rsidP="000D584E">
            <w:pPr>
              <w:ind w:firstLine="0"/>
            </w:pPr>
          </w:p>
          <w:p w14:paraId="6FFA07BD" w14:textId="2D51A242" w:rsidR="000D584E" w:rsidRDefault="000D584E" w:rsidP="000D584E">
            <w:pPr>
              <w:ind w:firstLine="0"/>
            </w:pPr>
            <w:r>
              <w:t xml:space="preserve">Dal menù scegliamo la voce “New Group” e dalla schermata che esce fuori scegliamo di raggruppare gli anni per “bin” che hanno una dimensione di </w:t>
            </w:r>
            <w:r w:rsidR="00D15654">
              <w:t>5</w:t>
            </w:r>
            <w:r w:rsidR="00273A11">
              <w:t xml:space="preserve"> item (</w:t>
            </w:r>
            <w:r>
              <w:t>anni</w:t>
            </w:r>
            <w:r w:rsidR="00273A11">
              <w:t>)</w:t>
            </w:r>
            <w:r>
              <w:t>.</w:t>
            </w:r>
          </w:p>
          <w:p w14:paraId="1BCBDDFC" w14:textId="77777777" w:rsidR="00E74BF3" w:rsidRDefault="00E74BF3" w:rsidP="00E74BF3">
            <w:pPr>
              <w:ind w:firstLine="0"/>
            </w:pPr>
          </w:p>
        </w:tc>
        <w:tc>
          <w:tcPr>
            <w:tcW w:w="8241" w:type="dxa"/>
          </w:tcPr>
          <w:p w14:paraId="1A02981D" w14:textId="77777777" w:rsidR="000D584E" w:rsidRDefault="00E74BF3" w:rsidP="00E74BF3">
            <w:pPr>
              <w:ind w:firstLine="0"/>
              <w:rPr>
                <w:noProof/>
              </w:rPr>
            </w:pPr>
            <w:r>
              <w:rPr>
                <w:noProof/>
              </w:rPr>
              <w:t xml:space="preserve"> </w:t>
            </w:r>
            <w:r w:rsidR="000D584E" w:rsidRPr="00AC39CE">
              <w:rPr>
                <w:noProof/>
              </w:rPr>
              <w:drawing>
                <wp:inline distT="0" distB="0" distL="0" distR="0" wp14:anchorId="734CDEED" wp14:editId="6711129F">
                  <wp:extent cx="3566469" cy="211854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66469" cy="2118544"/>
                          </a:xfrm>
                          <a:prstGeom prst="rect">
                            <a:avLst/>
                          </a:prstGeom>
                        </pic:spPr>
                      </pic:pic>
                    </a:graphicData>
                  </a:graphic>
                </wp:inline>
              </w:drawing>
            </w:r>
          </w:p>
          <w:p w14:paraId="770FC2B8" w14:textId="43F7F1C3" w:rsidR="00E74BF3" w:rsidRDefault="000D584E" w:rsidP="00E74BF3">
            <w:pPr>
              <w:ind w:firstLine="0"/>
              <w:rPr>
                <w:noProof/>
              </w:rPr>
            </w:pPr>
            <w:r w:rsidRPr="000D584E">
              <w:rPr>
                <w:noProof/>
              </w:rPr>
              <w:drawing>
                <wp:inline distT="0" distB="0" distL="0" distR="0" wp14:anchorId="4BB8CE5E" wp14:editId="0BD1BDC0">
                  <wp:extent cx="2575783" cy="181371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5783" cy="1813717"/>
                          </a:xfrm>
                          <a:prstGeom prst="rect">
                            <a:avLst/>
                          </a:prstGeom>
                        </pic:spPr>
                      </pic:pic>
                    </a:graphicData>
                  </a:graphic>
                </wp:inline>
              </w:drawing>
            </w:r>
          </w:p>
          <w:p w14:paraId="4937CEFC" w14:textId="3F9DF4A6" w:rsidR="000D584E" w:rsidRDefault="00346448" w:rsidP="00E74BF3">
            <w:pPr>
              <w:ind w:firstLine="0"/>
              <w:rPr>
                <w:noProof/>
              </w:rPr>
            </w:pPr>
            <w:r w:rsidRPr="00346448">
              <w:rPr>
                <w:noProof/>
              </w:rPr>
              <w:lastRenderedPageBreak/>
              <w:drawing>
                <wp:inline distT="0" distB="0" distL="0" distR="0" wp14:anchorId="29BF626B" wp14:editId="342CF17A">
                  <wp:extent cx="4389332" cy="319278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02810" cy="3202584"/>
                          </a:xfrm>
                          <a:prstGeom prst="rect">
                            <a:avLst/>
                          </a:prstGeom>
                        </pic:spPr>
                      </pic:pic>
                    </a:graphicData>
                  </a:graphic>
                </wp:inline>
              </w:drawing>
            </w:r>
          </w:p>
          <w:p w14:paraId="65A65297" w14:textId="31DE4B9F" w:rsidR="00D15654" w:rsidRDefault="004C3B36" w:rsidP="00E74BF3">
            <w:pPr>
              <w:ind w:firstLine="0"/>
              <w:rPr>
                <w:noProof/>
              </w:rPr>
            </w:pPr>
            <w:r w:rsidRPr="004C3B36">
              <w:rPr>
                <w:noProof/>
              </w:rPr>
              <w:drawing>
                <wp:inline distT="0" distB="0" distL="0" distR="0" wp14:anchorId="3807DF0A" wp14:editId="26FC4DCA">
                  <wp:extent cx="3260834" cy="1964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72350" cy="1971540"/>
                          </a:xfrm>
                          <a:prstGeom prst="rect">
                            <a:avLst/>
                          </a:prstGeom>
                        </pic:spPr>
                      </pic:pic>
                    </a:graphicData>
                  </a:graphic>
                </wp:inline>
              </w:drawing>
            </w:r>
          </w:p>
          <w:p w14:paraId="32ADF332" w14:textId="2B8E59B1" w:rsidR="00E74BF3" w:rsidRDefault="00E74BF3" w:rsidP="00E74BF3">
            <w:pPr>
              <w:ind w:firstLine="0"/>
            </w:pPr>
          </w:p>
          <w:p w14:paraId="5657A3CC" w14:textId="77777777" w:rsidR="00E74BF3" w:rsidRDefault="00E74BF3" w:rsidP="00E74BF3">
            <w:pPr>
              <w:ind w:firstLine="0"/>
            </w:pPr>
          </w:p>
          <w:p w14:paraId="7B33B2C1" w14:textId="60359CE0" w:rsidR="00E74BF3" w:rsidRDefault="00E74BF3" w:rsidP="00E74BF3">
            <w:pPr>
              <w:ind w:firstLine="0"/>
            </w:pPr>
          </w:p>
          <w:p w14:paraId="095D9AAA" w14:textId="77777777" w:rsidR="00E74BF3" w:rsidRDefault="00E74BF3" w:rsidP="00E74BF3">
            <w:pPr>
              <w:ind w:firstLine="0"/>
            </w:pPr>
          </w:p>
          <w:p w14:paraId="67032BAB" w14:textId="73F6290A" w:rsidR="00E74BF3" w:rsidRDefault="00E74BF3" w:rsidP="00E74BF3">
            <w:pPr>
              <w:ind w:firstLine="0"/>
            </w:pPr>
          </w:p>
        </w:tc>
      </w:tr>
    </w:tbl>
    <w:p w14:paraId="00C408D6" w14:textId="0A2AB22B" w:rsidR="00E74BF3" w:rsidRDefault="00E74BF3" w:rsidP="00E74BF3"/>
    <w:p w14:paraId="2301DB3D" w14:textId="4E649FC4" w:rsidR="00465DCE" w:rsidRDefault="00465DCE" w:rsidP="00E74BF3"/>
    <w:p w14:paraId="05520317" w14:textId="364D3783" w:rsidR="0069153B" w:rsidRDefault="0069153B" w:rsidP="00E74BF3"/>
    <w:p w14:paraId="4B57723C" w14:textId="74C632DF" w:rsidR="0069153B" w:rsidRDefault="0069153B" w:rsidP="00E74BF3"/>
    <w:p w14:paraId="729A955C" w14:textId="2F60F078" w:rsidR="0069153B" w:rsidRDefault="0069153B" w:rsidP="00E74BF3"/>
    <w:p w14:paraId="34F603C9" w14:textId="5CFC07D7" w:rsidR="0069153B" w:rsidRDefault="0069153B" w:rsidP="00E74BF3"/>
    <w:p w14:paraId="4BC5AA6E" w14:textId="79282A4E" w:rsidR="0069153B" w:rsidRDefault="0069153B" w:rsidP="00E74BF3"/>
    <w:p w14:paraId="14EBE534" w14:textId="77777777" w:rsidR="0069153B" w:rsidRDefault="0069153B" w:rsidP="00E74BF3"/>
    <w:p w14:paraId="32DC2D73" w14:textId="29B466C5" w:rsidR="0069153B" w:rsidRPr="004D61F4" w:rsidRDefault="0069153B" w:rsidP="0069153B">
      <w:pPr>
        <w:pStyle w:val="Titolo3"/>
      </w:pPr>
      <w:r>
        <w:lastRenderedPageBreak/>
        <w:t>Aggiungere parametri e trasformare il foglio in un template</w:t>
      </w:r>
    </w:p>
    <w:p w14:paraId="2ADD0902" w14:textId="3E063D7D" w:rsidR="00465DCE" w:rsidRDefault="0069153B" w:rsidP="00E74BF3">
      <w:r>
        <w:t>In questa parte dovremmo creare dei parametri per parametrizzare il caricamento dei file e successivamente salveremo il foglio come un template per renderlo distribuibile senza inviare ai colleghi anche i dati all’interno ma lasciando la libertà ad ognuno di caricarsi i propri file.</w:t>
      </w:r>
    </w:p>
    <w:p w14:paraId="62E8CD7A" w14:textId="77777777" w:rsidR="0069153B" w:rsidRDefault="0069153B" w:rsidP="00E74BF3"/>
    <w:tbl>
      <w:tblPr>
        <w:tblStyle w:val="Grigliatabella"/>
        <w:tblW w:w="10697" w:type="dxa"/>
        <w:tblLayout w:type="fixed"/>
        <w:tblLook w:val="04A0" w:firstRow="1" w:lastRow="0" w:firstColumn="1" w:lastColumn="0" w:noHBand="0" w:noVBand="1"/>
      </w:tblPr>
      <w:tblGrid>
        <w:gridCol w:w="2245"/>
        <w:gridCol w:w="8452"/>
      </w:tblGrid>
      <w:tr w:rsidR="0069153B" w14:paraId="521258EA" w14:textId="77777777" w:rsidTr="000E6460">
        <w:trPr>
          <w:trHeight w:val="491"/>
        </w:trPr>
        <w:tc>
          <w:tcPr>
            <w:tcW w:w="2245" w:type="dxa"/>
            <w:shd w:val="clear" w:color="auto" w:fill="00B0F0"/>
          </w:tcPr>
          <w:p w14:paraId="5751C00E" w14:textId="77777777" w:rsidR="0069153B" w:rsidRDefault="0069153B" w:rsidP="00AF2936">
            <w:pPr>
              <w:pStyle w:val="TableParagraph"/>
              <w:spacing w:before="81"/>
              <w:ind w:left="48"/>
              <w:rPr>
                <w:rFonts w:ascii="Arial" w:eastAsia="Arial" w:hAnsi="Arial" w:cs="Arial"/>
                <w:sz w:val="20"/>
                <w:szCs w:val="20"/>
              </w:rPr>
            </w:pPr>
            <w:r>
              <w:rPr>
                <w:rFonts w:ascii="Arial"/>
                <w:b/>
                <w:sz w:val="20"/>
              </w:rPr>
              <w:t>Azione</w:t>
            </w:r>
          </w:p>
        </w:tc>
        <w:tc>
          <w:tcPr>
            <w:tcW w:w="8452" w:type="dxa"/>
            <w:shd w:val="clear" w:color="auto" w:fill="00B0F0"/>
          </w:tcPr>
          <w:p w14:paraId="7641B6E5" w14:textId="77777777" w:rsidR="0069153B" w:rsidRDefault="0069153B" w:rsidP="00AF2936">
            <w:pPr>
              <w:pStyle w:val="TableParagraph"/>
              <w:spacing w:before="81"/>
              <w:ind w:left="47"/>
              <w:rPr>
                <w:rFonts w:ascii="Arial" w:eastAsia="Arial" w:hAnsi="Arial" w:cs="Arial"/>
                <w:sz w:val="20"/>
                <w:szCs w:val="20"/>
              </w:rPr>
            </w:pPr>
            <w:r>
              <w:rPr>
                <w:rFonts w:ascii="Arial"/>
                <w:b/>
                <w:sz w:val="20"/>
              </w:rPr>
              <w:t>Screenshot</w:t>
            </w:r>
          </w:p>
        </w:tc>
      </w:tr>
      <w:tr w:rsidR="0069153B" w14:paraId="6B49CBD4" w14:textId="77777777" w:rsidTr="000E6460">
        <w:tc>
          <w:tcPr>
            <w:tcW w:w="2245" w:type="dxa"/>
          </w:tcPr>
          <w:p w14:paraId="6CABB0F1" w14:textId="71E79A14" w:rsidR="0069153B" w:rsidRDefault="00C80E3A" w:rsidP="00AF2936">
            <w:pPr>
              <w:ind w:firstLine="0"/>
            </w:pPr>
            <w:r>
              <w:t xml:space="preserve">Entriamo in power query sfruttando il tasto di </w:t>
            </w:r>
            <w:r w:rsidR="000E6460">
              <w:t>“</w:t>
            </w:r>
            <w:r w:rsidR="000E6460" w:rsidRPr="007D5E24">
              <w:rPr>
                <w:b/>
                <w:bCs/>
              </w:rPr>
              <w:t>transfo</w:t>
            </w:r>
            <w:r w:rsidR="007D5E24" w:rsidRPr="007D5E24">
              <w:rPr>
                <w:b/>
                <w:bCs/>
              </w:rPr>
              <w:t>rm data</w:t>
            </w:r>
            <w:r w:rsidR="007D5E24">
              <w:t>”</w:t>
            </w:r>
          </w:p>
          <w:p w14:paraId="294C7B89" w14:textId="762C03F1" w:rsidR="00C80E3A" w:rsidRDefault="00C80E3A" w:rsidP="00AF2936">
            <w:pPr>
              <w:ind w:firstLine="0"/>
            </w:pPr>
          </w:p>
          <w:p w14:paraId="11A03834" w14:textId="7909F89E" w:rsidR="00C80E3A" w:rsidRDefault="00C80E3A" w:rsidP="00AF2936">
            <w:pPr>
              <w:ind w:firstLine="0"/>
            </w:pPr>
          </w:p>
          <w:p w14:paraId="0E93AF5A" w14:textId="77777777" w:rsidR="000E6460" w:rsidRDefault="000E6460" w:rsidP="00AF2936">
            <w:pPr>
              <w:ind w:firstLine="0"/>
            </w:pPr>
          </w:p>
          <w:p w14:paraId="65395C40" w14:textId="6BEA0678" w:rsidR="00C80E3A" w:rsidRDefault="00C80E3A" w:rsidP="00AF2936">
            <w:pPr>
              <w:ind w:firstLine="0"/>
            </w:pPr>
            <w:r>
              <w:t>Una volta entrati in power query si seleziona dalla voce “</w:t>
            </w:r>
            <w:r w:rsidRPr="000E6460">
              <w:rPr>
                <w:b/>
                <w:bCs/>
              </w:rPr>
              <w:t>Gestisci Parametri</w:t>
            </w:r>
            <w:r>
              <w:t xml:space="preserve">” l’opzione di creare un nuovo parametro come si vede a lato. Gli si da il nome di </w:t>
            </w:r>
            <w:r w:rsidRPr="000E6460">
              <w:rPr>
                <w:b/>
                <w:bCs/>
              </w:rPr>
              <w:t>Path</w:t>
            </w:r>
            <w:r>
              <w:t xml:space="preserve"> e lo definiamo tipo testo impostando come default il percorso in cui si trovano i file che avete usato per costruire questa demo</w:t>
            </w:r>
          </w:p>
          <w:p w14:paraId="0C071C16" w14:textId="07CD4074" w:rsidR="000E6460" w:rsidRDefault="000E6460" w:rsidP="00AF2936">
            <w:pPr>
              <w:ind w:firstLine="0"/>
            </w:pPr>
          </w:p>
          <w:p w14:paraId="02DFD251" w14:textId="1F5B10F2" w:rsidR="000E6460" w:rsidRDefault="000E6460" w:rsidP="00AF2936">
            <w:pPr>
              <w:ind w:firstLine="0"/>
            </w:pPr>
          </w:p>
          <w:p w14:paraId="03A5D089" w14:textId="05FA794B" w:rsidR="007D5E24" w:rsidRDefault="007D5E24" w:rsidP="00AF2936">
            <w:pPr>
              <w:ind w:firstLine="0"/>
            </w:pPr>
          </w:p>
          <w:p w14:paraId="750BF65A" w14:textId="66F6DF2B" w:rsidR="007D5E24" w:rsidRDefault="007D5E24" w:rsidP="00AF2936">
            <w:pPr>
              <w:ind w:firstLine="0"/>
            </w:pPr>
          </w:p>
          <w:p w14:paraId="27DC53DB" w14:textId="4A89CD3A" w:rsidR="007D5E24" w:rsidRDefault="007D5E24" w:rsidP="00AF2936">
            <w:pPr>
              <w:ind w:firstLine="0"/>
            </w:pPr>
          </w:p>
          <w:p w14:paraId="23930DA7" w14:textId="5B7F8281" w:rsidR="007D5E24" w:rsidRDefault="007D5E24" w:rsidP="00AF2936">
            <w:pPr>
              <w:ind w:firstLine="0"/>
            </w:pPr>
          </w:p>
          <w:p w14:paraId="45BE699A" w14:textId="34E61183" w:rsidR="007D5E24" w:rsidRDefault="007D5E24" w:rsidP="00AF2936">
            <w:pPr>
              <w:ind w:firstLine="0"/>
            </w:pPr>
          </w:p>
          <w:p w14:paraId="793A9CE3" w14:textId="58A1A98C" w:rsidR="007D5E24" w:rsidRDefault="007D5E24" w:rsidP="00AF2936">
            <w:pPr>
              <w:ind w:firstLine="0"/>
            </w:pPr>
          </w:p>
          <w:p w14:paraId="4CF24E14" w14:textId="06AA3687" w:rsidR="007D5E24" w:rsidRDefault="007D5E24" w:rsidP="00AF2936">
            <w:pPr>
              <w:ind w:firstLine="0"/>
            </w:pPr>
          </w:p>
          <w:p w14:paraId="4AFA83AD" w14:textId="079A6B41" w:rsidR="007D5E24" w:rsidRDefault="007D5E24" w:rsidP="00AF2936">
            <w:pPr>
              <w:ind w:firstLine="0"/>
            </w:pPr>
          </w:p>
          <w:p w14:paraId="4A114333" w14:textId="134BEA46" w:rsidR="007D5E24" w:rsidRDefault="007D5E24" w:rsidP="00AF2936">
            <w:pPr>
              <w:ind w:firstLine="0"/>
            </w:pPr>
          </w:p>
          <w:p w14:paraId="626744BD" w14:textId="77777777" w:rsidR="007D5E24" w:rsidRDefault="007D5E24" w:rsidP="00AF2936">
            <w:pPr>
              <w:ind w:firstLine="0"/>
            </w:pPr>
          </w:p>
          <w:p w14:paraId="2D589C1A" w14:textId="25C86A22" w:rsidR="000E6460" w:rsidRDefault="000E6460" w:rsidP="00AF2936">
            <w:pPr>
              <w:ind w:firstLine="0"/>
            </w:pPr>
            <w:r>
              <w:lastRenderedPageBreak/>
              <w:t xml:space="preserve">Una volta aggiunto il parametro dobbiamo iserirlo nel codice M quindi andiamo nell’editor avanzato per la query </w:t>
            </w:r>
            <w:r w:rsidRPr="000E6460">
              <w:rPr>
                <w:b/>
                <w:bCs/>
              </w:rPr>
              <w:t>Demographics</w:t>
            </w:r>
            <w:r>
              <w:t xml:space="preserve"> e sostituiamo la prima parte della query con la variabile</w:t>
            </w:r>
            <w:r w:rsidR="007D5E24">
              <w:t xml:space="preserve"> </w:t>
            </w:r>
            <w:r w:rsidR="007D5E24" w:rsidRPr="007D5E24">
              <w:rPr>
                <w:b/>
                <w:bCs/>
              </w:rPr>
              <w:t>Path</w:t>
            </w:r>
          </w:p>
          <w:p w14:paraId="7FE6D067" w14:textId="15B2EB6D" w:rsidR="007D5E24" w:rsidRDefault="007D5E24" w:rsidP="007D5E24">
            <w:pPr>
              <w:ind w:firstLine="0"/>
            </w:pPr>
            <w:r>
              <w:t xml:space="preserve">Facciamo la stessa cosa per la query  </w:t>
            </w:r>
            <w:r>
              <w:rPr>
                <w:b/>
                <w:bCs/>
              </w:rPr>
              <w:t>Gdp</w:t>
            </w:r>
            <w:r>
              <w:t xml:space="preserve"> e sostituiamo la prima parte della query con la variabile </w:t>
            </w:r>
            <w:r w:rsidRPr="007D5E24">
              <w:rPr>
                <w:b/>
                <w:bCs/>
              </w:rPr>
              <w:t>Path</w:t>
            </w:r>
          </w:p>
          <w:p w14:paraId="437B5F12" w14:textId="77777777" w:rsidR="0069153B" w:rsidRDefault="0069153B" w:rsidP="00AF2936">
            <w:pPr>
              <w:ind w:firstLine="0"/>
            </w:pPr>
          </w:p>
          <w:p w14:paraId="294C0CFE" w14:textId="77777777" w:rsidR="007D5E24" w:rsidRDefault="007D5E24" w:rsidP="00AF2936">
            <w:pPr>
              <w:ind w:firstLine="0"/>
            </w:pPr>
          </w:p>
          <w:p w14:paraId="466397A0" w14:textId="77777777" w:rsidR="007D5E24" w:rsidRDefault="007D5E24" w:rsidP="00AF2936">
            <w:pPr>
              <w:ind w:firstLine="0"/>
            </w:pPr>
            <w:r>
              <w:t>Esportiamo il file come un template.</w:t>
            </w:r>
          </w:p>
          <w:p w14:paraId="63A21F1D" w14:textId="77777777" w:rsidR="00F973E8" w:rsidRDefault="00F973E8" w:rsidP="00AF2936">
            <w:pPr>
              <w:ind w:firstLine="0"/>
            </w:pPr>
          </w:p>
          <w:p w14:paraId="0E774190" w14:textId="77777777" w:rsidR="00F973E8" w:rsidRDefault="00F973E8" w:rsidP="00AF2936">
            <w:pPr>
              <w:ind w:firstLine="0"/>
            </w:pPr>
          </w:p>
          <w:p w14:paraId="71A877FC" w14:textId="77777777" w:rsidR="00F973E8" w:rsidRDefault="00F973E8" w:rsidP="00AF2936">
            <w:pPr>
              <w:ind w:firstLine="0"/>
            </w:pPr>
          </w:p>
          <w:p w14:paraId="6A202F57" w14:textId="77777777" w:rsidR="00F973E8" w:rsidRDefault="00F973E8" w:rsidP="00AF2936">
            <w:pPr>
              <w:ind w:firstLine="0"/>
            </w:pPr>
          </w:p>
          <w:p w14:paraId="77E66342" w14:textId="77777777" w:rsidR="00F973E8" w:rsidRDefault="00F973E8" w:rsidP="00AF2936">
            <w:pPr>
              <w:ind w:firstLine="0"/>
            </w:pPr>
          </w:p>
          <w:p w14:paraId="6C4372FA" w14:textId="77777777" w:rsidR="00F973E8" w:rsidRDefault="00F973E8" w:rsidP="00AF2936">
            <w:pPr>
              <w:ind w:firstLine="0"/>
            </w:pPr>
          </w:p>
          <w:p w14:paraId="5411962A" w14:textId="77777777" w:rsidR="00F973E8" w:rsidRDefault="00F973E8" w:rsidP="00AF2936">
            <w:pPr>
              <w:ind w:firstLine="0"/>
            </w:pPr>
          </w:p>
          <w:p w14:paraId="31E7328C" w14:textId="77777777" w:rsidR="00F973E8" w:rsidRDefault="00F973E8" w:rsidP="00AF2936">
            <w:pPr>
              <w:ind w:firstLine="0"/>
            </w:pPr>
          </w:p>
          <w:p w14:paraId="24BC5458" w14:textId="77777777" w:rsidR="00F973E8" w:rsidRDefault="00F973E8" w:rsidP="00AF2936">
            <w:pPr>
              <w:ind w:firstLine="0"/>
            </w:pPr>
          </w:p>
          <w:p w14:paraId="5C6C2BCE" w14:textId="77777777" w:rsidR="00F973E8" w:rsidRDefault="00F973E8" w:rsidP="00AF2936">
            <w:pPr>
              <w:ind w:firstLine="0"/>
            </w:pPr>
          </w:p>
          <w:p w14:paraId="7A1F0CD8" w14:textId="04AE17DB" w:rsidR="00F973E8" w:rsidRDefault="00F973E8" w:rsidP="00AF2936">
            <w:pPr>
              <w:ind w:firstLine="0"/>
            </w:pPr>
            <w:r>
              <w:t xml:space="preserve">Proviamo il nuovo template cliccando sul file appena esportato e verifichaimo che inserendo il percorso dei file questo effettivamente carichi tutti i dati e gli elementi visivi. </w:t>
            </w:r>
          </w:p>
          <w:p w14:paraId="75B8CDEC" w14:textId="77777777" w:rsidR="00F973E8" w:rsidRDefault="00F973E8" w:rsidP="00AF2936">
            <w:pPr>
              <w:ind w:firstLine="0"/>
            </w:pPr>
          </w:p>
          <w:p w14:paraId="78F73309" w14:textId="77777777" w:rsidR="00F973E8" w:rsidRDefault="00F973E8" w:rsidP="00AF2936">
            <w:pPr>
              <w:ind w:firstLine="0"/>
            </w:pPr>
          </w:p>
          <w:p w14:paraId="14809F5D" w14:textId="77777777" w:rsidR="00F973E8" w:rsidRDefault="00F973E8" w:rsidP="00AF2936">
            <w:pPr>
              <w:ind w:firstLine="0"/>
            </w:pPr>
          </w:p>
          <w:p w14:paraId="1A83656A" w14:textId="77777777" w:rsidR="00F973E8" w:rsidRDefault="00F973E8" w:rsidP="00AF2936">
            <w:pPr>
              <w:ind w:firstLine="0"/>
            </w:pPr>
          </w:p>
          <w:p w14:paraId="63CF3C4A" w14:textId="77777777" w:rsidR="00F973E8" w:rsidRDefault="00F973E8" w:rsidP="00AF2936">
            <w:pPr>
              <w:ind w:firstLine="0"/>
            </w:pPr>
          </w:p>
          <w:p w14:paraId="253FCB8F" w14:textId="77777777" w:rsidR="00F973E8" w:rsidRDefault="00F973E8" w:rsidP="00AF2936">
            <w:pPr>
              <w:ind w:firstLine="0"/>
            </w:pPr>
          </w:p>
          <w:p w14:paraId="54616724" w14:textId="77777777" w:rsidR="00F973E8" w:rsidRDefault="00F973E8" w:rsidP="00AF2936">
            <w:pPr>
              <w:ind w:firstLine="0"/>
            </w:pPr>
          </w:p>
          <w:p w14:paraId="27DA15EF" w14:textId="77777777" w:rsidR="00F973E8" w:rsidRDefault="00F973E8" w:rsidP="00AF2936">
            <w:pPr>
              <w:ind w:firstLine="0"/>
            </w:pPr>
          </w:p>
          <w:p w14:paraId="292808D3" w14:textId="77777777" w:rsidR="00F973E8" w:rsidRDefault="00F973E8" w:rsidP="00AF2936">
            <w:pPr>
              <w:ind w:firstLine="0"/>
            </w:pPr>
          </w:p>
          <w:p w14:paraId="6606C624" w14:textId="77777777" w:rsidR="00F973E8" w:rsidRDefault="00F973E8" w:rsidP="00AF2936">
            <w:pPr>
              <w:ind w:firstLine="0"/>
            </w:pPr>
          </w:p>
          <w:p w14:paraId="7C197E51" w14:textId="77777777" w:rsidR="00F973E8" w:rsidRDefault="00F973E8" w:rsidP="00AF2936">
            <w:pPr>
              <w:ind w:firstLine="0"/>
            </w:pPr>
          </w:p>
          <w:p w14:paraId="11B00DAE" w14:textId="2CEC30D1" w:rsidR="00F973E8" w:rsidRDefault="00F973E8" w:rsidP="00AF2936">
            <w:pPr>
              <w:ind w:firstLine="0"/>
            </w:pPr>
          </w:p>
        </w:tc>
        <w:tc>
          <w:tcPr>
            <w:tcW w:w="8452" w:type="dxa"/>
          </w:tcPr>
          <w:p w14:paraId="2A099711" w14:textId="46C189B1" w:rsidR="0069153B" w:rsidRDefault="0069153B" w:rsidP="00AF2936">
            <w:pPr>
              <w:ind w:firstLine="0"/>
              <w:rPr>
                <w:noProof/>
              </w:rPr>
            </w:pPr>
            <w:r>
              <w:rPr>
                <w:noProof/>
              </w:rPr>
              <w:lastRenderedPageBreak/>
              <w:t xml:space="preserve"> </w:t>
            </w:r>
            <w:r w:rsidR="000E6460" w:rsidRPr="000E6460">
              <w:rPr>
                <w:noProof/>
              </w:rPr>
              <w:drawing>
                <wp:inline distT="0" distB="0" distL="0" distR="0" wp14:anchorId="03DCC69A" wp14:editId="175C309C">
                  <wp:extent cx="1612900" cy="964983"/>
                  <wp:effectExtent l="0" t="0" r="635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27177" cy="973525"/>
                          </a:xfrm>
                          <a:prstGeom prst="rect">
                            <a:avLst/>
                          </a:prstGeom>
                        </pic:spPr>
                      </pic:pic>
                    </a:graphicData>
                  </a:graphic>
                </wp:inline>
              </w:drawing>
            </w:r>
          </w:p>
          <w:p w14:paraId="09CC2DE9" w14:textId="5D0EEB53" w:rsidR="000E6460" w:rsidRDefault="000E6460" w:rsidP="00AF2936">
            <w:pPr>
              <w:ind w:firstLine="0"/>
              <w:rPr>
                <w:noProof/>
              </w:rPr>
            </w:pPr>
          </w:p>
          <w:p w14:paraId="2066A4F3" w14:textId="1CD2B0EE" w:rsidR="007D5E24" w:rsidRDefault="007D5E24" w:rsidP="00AF2936">
            <w:pPr>
              <w:ind w:firstLine="0"/>
              <w:rPr>
                <w:noProof/>
              </w:rPr>
            </w:pPr>
          </w:p>
          <w:p w14:paraId="59DA6C35" w14:textId="2B760D9D" w:rsidR="007D5E24" w:rsidRDefault="007D5E24" w:rsidP="00AF2936">
            <w:pPr>
              <w:ind w:firstLine="0"/>
              <w:rPr>
                <w:noProof/>
              </w:rPr>
            </w:pPr>
          </w:p>
          <w:p w14:paraId="6AF50A23" w14:textId="5A8C2F0D" w:rsidR="007D5E24" w:rsidRDefault="007D5E24" w:rsidP="00AF2936">
            <w:pPr>
              <w:ind w:firstLine="0"/>
              <w:rPr>
                <w:noProof/>
              </w:rPr>
            </w:pPr>
          </w:p>
          <w:p w14:paraId="52275CC5" w14:textId="77777777" w:rsidR="007D5E24" w:rsidRDefault="007D5E24" w:rsidP="00AF2936">
            <w:pPr>
              <w:ind w:firstLine="0"/>
              <w:rPr>
                <w:noProof/>
              </w:rPr>
            </w:pPr>
          </w:p>
          <w:p w14:paraId="1D297596" w14:textId="77777777" w:rsidR="007D5E24" w:rsidRDefault="007D5E24" w:rsidP="00AF2936">
            <w:pPr>
              <w:ind w:firstLine="0"/>
              <w:rPr>
                <w:noProof/>
              </w:rPr>
            </w:pPr>
            <w:r w:rsidRPr="007D5E24">
              <w:rPr>
                <w:noProof/>
              </w:rPr>
              <w:drawing>
                <wp:inline distT="0" distB="0" distL="0" distR="0" wp14:anchorId="07E28D81" wp14:editId="04865ECD">
                  <wp:extent cx="3975100" cy="2568660"/>
                  <wp:effectExtent l="0" t="0" r="635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5666" cy="2581949"/>
                          </a:xfrm>
                          <a:prstGeom prst="rect">
                            <a:avLst/>
                          </a:prstGeom>
                        </pic:spPr>
                      </pic:pic>
                    </a:graphicData>
                  </a:graphic>
                </wp:inline>
              </w:drawing>
            </w:r>
          </w:p>
          <w:p w14:paraId="7E5B31D2" w14:textId="0F0970A5" w:rsidR="007D5E24" w:rsidRDefault="007D5E24" w:rsidP="00AF2936">
            <w:pPr>
              <w:ind w:firstLine="0"/>
              <w:rPr>
                <w:noProof/>
              </w:rPr>
            </w:pPr>
            <w:r w:rsidRPr="00146176">
              <w:rPr>
                <w:noProof/>
              </w:rPr>
              <w:drawing>
                <wp:inline distT="0" distB="0" distL="0" distR="0" wp14:anchorId="78333012" wp14:editId="5EC82357">
                  <wp:extent cx="2210108" cy="117173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10108" cy="1171739"/>
                          </a:xfrm>
                          <a:prstGeom prst="rect">
                            <a:avLst/>
                          </a:prstGeom>
                        </pic:spPr>
                      </pic:pic>
                    </a:graphicData>
                  </a:graphic>
                </wp:inline>
              </w:drawing>
            </w:r>
          </w:p>
          <w:p w14:paraId="28BBC887" w14:textId="77777777" w:rsidR="007D5E24" w:rsidRDefault="007D5E24" w:rsidP="00AF2936">
            <w:pPr>
              <w:ind w:firstLine="0"/>
              <w:rPr>
                <w:noProof/>
              </w:rPr>
            </w:pPr>
          </w:p>
          <w:p w14:paraId="62E8278D" w14:textId="32F6ECBE" w:rsidR="00C80E3A" w:rsidRDefault="00C80E3A" w:rsidP="00AF2936">
            <w:pPr>
              <w:ind w:firstLine="0"/>
              <w:rPr>
                <w:noProof/>
              </w:rPr>
            </w:pPr>
          </w:p>
          <w:p w14:paraId="45E50798" w14:textId="37AE442C" w:rsidR="007D5E24" w:rsidRDefault="007D5E24" w:rsidP="00AF2936">
            <w:pPr>
              <w:ind w:firstLine="0"/>
              <w:rPr>
                <w:noProof/>
              </w:rPr>
            </w:pPr>
          </w:p>
          <w:p w14:paraId="337A1677" w14:textId="6DBC9BD5" w:rsidR="007D5E24" w:rsidRDefault="007D5E24" w:rsidP="00AF2936">
            <w:pPr>
              <w:ind w:firstLine="0"/>
              <w:rPr>
                <w:noProof/>
              </w:rPr>
            </w:pPr>
          </w:p>
          <w:p w14:paraId="77B33AF4" w14:textId="31E99728" w:rsidR="007D5E24" w:rsidRDefault="007D5E24" w:rsidP="00AF2936">
            <w:pPr>
              <w:ind w:firstLine="0"/>
              <w:rPr>
                <w:noProof/>
              </w:rPr>
            </w:pPr>
          </w:p>
          <w:p w14:paraId="69589E63" w14:textId="77777777" w:rsidR="007D5E24" w:rsidRDefault="007D5E24" w:rsidP="00AF2936">
            <w:pPr>
              <w:ind w:firstLine="0"/>
              <w:rPr>
                <w:noProof/>
              </w:rPr>
            </w:pPr>
          </w:p>
          <w:p w14:paraId="6793746B" w14:textId="77777777" w:rsidR="007D5E24" w:rsidRDefault="007D5E24" w:rsidP="00AF2936">
            <w:pPr>
              <w:ind w:firstLine="0"/>
              <w:rPr>
                <w:noProof/>
              </w:rPr>
            </w:pPr>
          </w:p>
          <w:p w14:paraId="4CF52C42" w14:textId="44FE3712" w:rsidR="0069153B" w:rsidRDefault="007D5E24" w:rsidP="00AF2936">
            <w:pPr>
              <w:ind w:firstLine="0"/>
              <w:rPr>
                <w:noProof/>
              </w:rPr>
            </w:pPr>
            <w:r w:rsidRPr="007D5E24">
              <w:rPr>
                <w:noProof/>
              </w:rPr>
              <w:drawing>
                <wp:inline distT="0" distB="0" distL="0" distR="0" wp14:anchorId="42627395" wp14:editId="55F8F138">
                  <wp:extent cx="1320800" cy="605059"/>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35755" cy="611910"/>
                          </a:xfrm>
                          <a:prstGeom prst="rect">
                            <a:avLst/>
                          </a:prstGeom>
                        </pic:spPr>
                      </pic:pic>
                    </a:graphicData>
                  </a:graphic>
                </wp:inline>
              </w:drawing>
            </w:r>
            <w:r w:rsidRPr="007D5E24">
              <w:rPr>
                <w:noProof/>
              </w:rPr>
              <w:drawing>
                <wp:inline distT="0" distB="0" distL="0" distR="0" wp14:anchorId="314A20C4" wp14:editId="03D7D96C">
                  <wp:extent cx="5229860" cy="996950"/>
                  <wp:effectExtent l="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29860" cy="996950"/>
                          </a:xfrm>
                          <a:prstGeom prst="rect">
                            <a:avLst/>
                          </a:prstGeom>
                        </pic:spPr>
                      </pic:pic>
                    </a:graphicData>
                  </a:graphic>
                </wp:inline>
              </w:drawing>
            </w:r>
          </w:p>
          <w:p w14:paraId="74AFCBF2" w14:textId="5CC9B676" w:rsidR="0069153B" w:rsidRDefault="0069153B" w:rsidP="00AF2936">
            <w:pPr>
              <w:ind w:firstLine="0"/>
              <w:rPr>
                <w:noProof/>
              </w:rPr>
            </w:pPr>
          </w:p>
          <w:p w14:paraId="172FF94E" w14:textId="2F373C06" w:rsidR="0069153B" w:rsidRDefault="007D5E24" w:rsidP="00AF2936">
            <w:pPr>
              <w:ind w:firstLine="0"/>
              <w:rPr>
                <w:noProof/>
              </w:rPr>
            </w:pPr>
            <w:r w:rsidRPr="007D5E24">
              <w:rPr>
                <w:noProof/>
              </w:rPr>
              <w:drawing>
                <wp:inline distT="0" distB="0" distL="0" distR="0" wp14:anchorId="75066E45" wp14:editId="12C140D5">
                  <wp:extent cx="5229860" cy="1104900"/>
                  <wp:effectExtent l="0" t="0" r="889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29860" cy="1104900"/>
                          </a:xfrm>
                          <a:prstGeom prst="rect">
                            <a:avLst/>
                          </a:prstGeom>
                        </pic:spPr>
                      </pic:pic>
                    </a:graphicData>
                  </a:graphic>
                </wp:inline>
              </w:drawing>
            </w:r>
          </w:p>
          <w:p w14:paraId="5E7D545A" w14:textId="0919EEA8" w:rsidR="007D5E24" w:rsidRDefault="007D5E24" w:rsidP="00AF2936">
            <w:pPr>
              <w:ind w:firstLine="0"/>
              <w:rPr>
                <w:noProof/>
              </w:rPr>
            </w:pPr>
          </w:p>
          <w:p w14:paraId="42E558AE" w14:textId="77777777" w:rsidR="007D5E24" w:rsidRDefault="007D5E24" w:rsidP="00AF2936">
            <w:pPr>
              <w:ind w:firstLine="0"/>
              <w:rPr>
                <w:noProof/>
              </w:rPr>
            </w:pPr>
          </w:p>
          <w:p w14:paraId="267BD884" w14:textId="5B60AA5B" w:rsidR="0069153B" w:rsidRDefault="000E6460" w:rsidP="00AF2936">
            <w:pPr>
              <w:ind w:firstLine="0"/>
            </w:pPr>
            <w:r w:rsidRPr="00146176">
              <w:rPr>
                <w:noProof/>
              </w:rPr>
              <w:drawing>
                <wp:inline distT="0" distB="0" distL="0" distR="0" wp14:anchorId="26743E9A" wp14:editId="54924FBE">
                  <wp:extent cx="3009900" cy="2186564"/>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19589" cy="2193603"/>
                          </a:xfrm>
                          <a:prstGeom prst="rect">
                            <a:avLst/>
                          </a:prstGeom>
                        </pic:spPr>
                      </pic:pic>
                    </a:graphicData>
                  </a:graphic>
                </wp:inline>
              </w:drawing>
            </w:r>
          </w:p>
          <w:p w14:paraId="782DF5C0" w14:textId="29B1D97D" w:rsidR="0069153B" w:rsidRDefault="0069153B" w:rsidP="00AF2936">
            <w:pPr>
              <w:ind w:firstLine="0"/>
            </w:pPr>
          </w:p>
          <w:p w14:paraId="1639B0A0" w14:textId="77777777" w:rsidR="0069153B" w:rsidRDefault="0069153B" w:rsidP="00AF2936">
            <w:pPr>
              <w:ind w:firstLine="0"/>
            </w:pPr>
          </w:p>
          <w:p w14:paraId="3E39B6ED" w14:textId="77777777" w:rsidR="0069153B" w:rsidRDefault="0069153B" w:rsidP="00AF2936">
            <w:pPr>
              <w:ind w:firstLine="0"/>
            </w:pPr>
          </w:p>
          <w:p w14:paraId="472B82E8" w14:textId="657E1500" w:rsidR="0069153B" w:rsidRDefault="00146176" w:rsidP="00AF2936">
            <w:pPr>
              <w:ind w:firstLine="0"/>
            </w:pPr>
            <w:r w:rsidRPr="00146176">
              <w:rPr>
                <w:noProof/>
              </w:rPr>
              <w:drawing>
                <wp:inline distT="0" distB="0" distL="0" distR="0" wp14:anchorId="30F88B79" wp14:editId="084F65E6">
                  <wp:extent cx="3554199" cy="1882936"/>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87657" cy="1900662"/>
                          </a:xfrm>
                          <a:prstGeom prst="rect">
                            <a:avLst/>
                          </a:prstGeom>
                        </pic:spPr>
                      </pic:pic>
                    </a:graphicData>
                  </a:graphic>
                </wp:inline>
              </w:drawing>
            </w:r>
          </w:p>
        </w:tc>
      </w:tr>
    </w:tbl>
    <w:p w14:paraId="039D54AD" w14:textId="06EE8D1F" w:rsidR="00465DCE" w:rsidRDefault="00465DCE" w:rsidP="00E74BF3"/>
    <w:p w14:paraId="08A88F91" w14:textId="6EC9C160" w:rsidR="00465DCE" w:rsidRDefault="00465DCE" w:rsidP="00E74BF3"/>
    <w:p w14:paraId="4D0C62B4" w14:textId="7057B8EC" w:rsidR="00465DCE" w:rsidRDefault="00465DCE" w:rsidP="00E74BF3"/>
    <w:p w14:paraId="705E30D7" w14:textId="09E852B5" w:rsidR="00465DCE" w:rsidRDefault="00465DCE" w:rsidP="00E74BF3"/>
    <w:p w14:paraId="30B9A613" w14:textId="77777777" w:rsidR="00465DCE" w:rsidRDefault="00465DCE" w:rsidP="00E74BF3"/>
    <w:sectPr w:rsidR="00465DCE" w:rsidSect="006620A1">
      <w:headerReference w:type="even" r:id="rId112"/>
      <w:footerReference w:type="even" r:id="rId113"/>
      <w:footerReference w:type="default" r:id="rId114"/>
      <w:headerReference w:type="first" r:id="rId115"/>
      <w:footerReference w:type="first" r:id="rId116"/>
      <w:pgSz w:w="11906" w:h="16838"/>
      <w:pgMar w:top="1418" w:right="1134" w:bottom="1134"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E8B23" w14:textId="77777777" w:rsidR="00DD2B0C" w:rsidRDefault="00DD2B0C" w:rsidP="007677F7">
      <w:r>
        <w:separator/>
      </w:r>
    </w:p>
    <w:p w14:paraId="36FC86B2" w14:textId="77777777" w:rsidR="00DD2B0C" w:rsidRDefault="00DD2B0C" w:rsidP="007677F7"/>
    <w:p w14:paraId="10C8315C" w14:textId="77777777" w:rsidR="00DD2B0C" w:rsidRDefault="00DD2B0C" w:rsidP="007677F7"/>
    <w:p w14:paraId="6B1A4FF7" w14:textId="77777777" w:rsidR="00DD2B0C" w:rsidRDefault="00DD2B0C" w:rsidP="007677F7"/>
    <w:p w14:paraId="6B7AA3C0" w14:textId="77777777" w:rsidR="00DD2B0C" w:rsidRDefault="00DD2B0C" w:rsidP="007677F7"/>
    <w:p w14:paraId="5AE8E1AD" w14:textId="77777777" w:rsidR="00DD2B0C" w:rsidRDefault="00DD2B0C" w:rsidP="007677F7"/>
    <w:p w14:paraId="33269D77" w14:textId="77777777" w:rsidR="00DD2B0C" w:rsidRDefault="00DD2B0C" w:rsidP="007677F7"/>
    <w:p w14:paraId="6B739C1E" w14:textId="77777777" w:rsidR="00DD2B0C" w:rsidRDefault="00DD2B0C" w:rsidP="007677F7"/>
    <w:p w14:paraId="4D392C73" w14:textId="77777777" w:rsidR="00DD2B0C" w:rsidRDefault="00DD2B0C" w:rsidP="007677F7"/>
  </w:endnote>
  <w:endnote w:type="continuationSeparator" w:id="0">
    <w:p w14:paraId="17E5E831" w14:textId="77777777" w:rsidR="00DD2B0C" w:rsidRDefault="00DD2B0C" w:rsidP="007677F7">
      <w:r>
        <w:continuationSeparator/>
      </w:r>
    </w:p>
    <w:p w14:paraId="6A0970A5" w14:textId="77777777" w:rsidR="00DD2B0C" w:rsidRDefault="00DD2B0C" w:rsidP="007677F7"/>
    <w:p w14:paraId="073369C6" w14:textId="77777777" w:rsidR="00DD2B0C" w:rsidRDefault="00DD2B0C" w:rsidP="007677F7"/>
    <w:p w14:paraId="5A6D7FC2" w14:textId="77777777" w:rsidR="00DD2B0C" w:rsidRDefault="00DD2B0C" w:rsidP="007677F7"/>
    <w:p w14:paraId="35CB2379" w14:textId="77777777" w:rsidR="00DD2B0C" w:rsidRDefault="00DD2B0C" w:rsidP="007677F7"/>
    <w:p w14:paraId="4D1CA54F" w14:textId="77777777" w:rsidR="00DD2B0C" w:rsidRDefault="00DD2B0C" w:rsidP="007677F7"/>
    <w:p w14:paraId="5EFEA50F" w14:textId="77777777" w:rsidR="00DD2B0C" w:rsidRDefault="00DD2B0C" w:rsidP="007677F7"/>
    <w:p w14:paraId="6A0F16B9" w14:textId="77777777" w:rsidR="00DD2B0C" w:rsidRDefault="00DD2B0C" w:rsidP="007677F7"/>
    <w:p w14:paraId="5FE7B516" w14:textId="77777777" w:rsidR="00DD2B0C" w:rsidRDefault="00DD2B0C" w:rsidP="007677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Humnst BT">
    <w:altName w:val="Arial"/>
    <w:charset w:val="00"/>
    <w:family w:val="swiss"/>
    <w:pitch w:val="variable"/>
    <w:sig w:usb0="00000001" w:usb1="1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Ubuntu">
    <w:altName w:val="Malgun Gothic"/>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Ubuntu Light">
    <w:altName w:val="Calibri"/>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17AC" w14:textId="77777777" w:rsidR="00E85EE1" w:rsidRDefault="00E85EE1" w:rsidP="00822F4D">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636609DC" w14:textId="77777777" w:rsidR="00E85EE1" w:rsidRDefault="00E85EE1" w:rsidP="00822F4D">
    <w:pPr>
      <w:ind w:right="360"/>
    </w:pPr>
  </w:p>
  <w:p w14:paraId="5C9517BC" w14:textId="77777777" w:rsidR="00E85EE1" w:rsidRDefault="00E85EE1" w:rsidP="007677F7"/>
  <w:p w14:paraId="5EBC66D4" w14:textId="77777777" w:rsidR="00E85EE1" w:rsidRDefault="00E85EE1" w:rsidP="007677F7"/>
  <w:p w14:paraId="7CC1C38E" w14:textId="77777777" w:rsidR="00E85EE1" w:rsidRDefault="00E85EE1" w:rsidP="007677F7"/>
  <w:p w14:paraId="3078180C" w14:textId="77777777" w:rsidR="00E85EE1" w:rsidRDefault="00E85EE1" w:rsidP="007677F7"/>
  <w:p w14:paraId="0A3F48C6" w14:textId="77777777" w:rsidR="00E85EE1" w:rsidRDefault="00E85EE1" w:rsidP="007677F7"/>
  <w:p w14:paraId="38D78130" w14:textId="77777777" w:rsidR="00E85EE1" w:rsidRDefault="00E85EE1" w:rsidP="007677F7"/>
  <w:p w14:paraId="3E83DD30" w14:textId="77777777" w:rsidR="00E85EE1" w:rsidRDefault="00E85EE1" w:rsidP="007677F7"/>
  <w:p w14:paraId="63C9509A" w14:textId="77777777" w:rsidR="00E85EE1" w:rsidRDefault="00E85EE1" w:rsidP="007677F7"/>
  <w:p w14:paraId="3D261FCD" w14:textId="77777777" w:rsidR="00E85EE1" w:rsidRDefault="00E85EE1" w:rsidP="007677F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CFF0D" w14:textId="71158CD4" w:rsidR="00E85EE1" w:rsidRPr="00F032B2" w:rsidRDefault="00E85EE1" w:rsidP="00F032B2">
    <w:pPr>
      <w:spacing w:line="600" w:lineRule="auto"/>
      <w:jc w:val="right"/>
      <w:rPr>
        <w:rFonts w:ascii="Ubuntu Light" w:hAnsi="Ubuntu Light"/>
        <w:sz w:val="16"/>
        <w:szCs w:val="16"/>
      </w:rPr>
    </w:pPr>
    <w:r>
      <w:rPr>
        <w:sz w:val="16"/>
        <w:szCs w:val="16"/>
      </w:rPr>
      <w:t xml:space="preserve"> </w:t>
    </w:r>
    <w:r>
      <w:rPr>
        <w:rFonts w:ascii="Ubuntu Light" w:hAnsi="Ubuntu Light"/>
        <w:sz w:val="16"/>
        <w:szCs w:val="16"/>
      </w:rPr>
      <w:t xml:space="preserve">p. </w:t>
    </w:r>
    <w:r w:rsidRPr="00F032B2">
      <w:rPr>
        <w:rFonts w:ascii="Ubuntu Light" w:hAnsi="Ubuntu Light"/>
        <w:sz w:val="16"/>
        <w:szCs w:val="16"/>
      </w:rPr>
      <w:fldChar w:fldCharType="begin"/>
    </w:r>
    <w:r w:rsidRPr="00F032B2">
      <w:rPr>
        <w:rFonts w:ascii="Ubuntu Light" w:hAnsi="Ubuntu Light"/>
        <w:sz w:val="16"/>
        <w:szCs w:val="16"/>
      </w:rPr>
      <w:instrText xml:space="preserve"> PAGE  \* MERGEFORMAT </w:instrText>
    </w:r>
    <w:r w:rsidRPr="00F032B2">
      <w:rPr>
        <w:rFonts w:ascii="Ubuntu Light" w:hAnsi="Ubuntu Light"/>
        <w:sz w:val="16"/>
        <w:szCs w:val="16"/>
      </w:rPr>
      <w:fldChar w:fldCharType="separate"/>
    </w:r>
    <w:r w:rsidR="00395373">
      <w:rPr>
        <w:rFonts w:ascii="Ubuntu Light" w:hAnsi="Ubuntu Light"/>
        <w:noProof/>
        <w:sz w:val="16"/>
        <w:szCs w:val="16"/>
      </w:rPr>
      <w:t>22</w:t>
    </w:r>
    <w:r w:rsidRPr="00F032B2">
      <w:rPr>
        <w:rFonts w:ascii="Ubuntu Light" w:hAnsi="Ubuntu Light"/>
        <w:sz w:val="16"/>
        <w:szCs w:val="16"/>
      </w:rPr>
      <w:fldChar w:fldCharType="end"/>
    </w:r>
    <w:r w:rsidRPr="00F032B2">
      <w:rPr>
        <w:rFonts w:ascii="Ubuntu Light" w:hAnsi="Ubuntu Light"/>
        <w:sz w:val="16"/>
        <w:szCs w:val="16"/>
      </w:rPr>
      <w:t xml:space="preserve"> </w:t>
    </w:r>
    <w:r>
      <w:rPr>
        <w:rFonts w:ascii="Ubuntu Light" w:hAnsi="Ubuntu Light"/>
        <w:sz w:val="16"/>
        <w:szCs w:val="16"/>
      </w:rPr>
      <w:t>/</w:t>
    </w:r>
    <w:r w:rsidRPr="00F032B2">
      <w:rPr>
        <w:rFonts w:ascii="Ubuntu Light" w:hAnsi="Ubuntu Light"/>
        <w:sz w:val="16"/>
        <w:szCs w:val="16"/>
      </w:rPr>
      <w:t xml:space="preserve"> </w:t>
    </w:r>
    <w:r w:rsidRPr="00F032B2">
      <w:rPr>
        <w:rFonts w:ascii="Ubuntu Light" w:hAnsi="Ubuntu Light"/>
        <w:sz w:val="16"/>
        <w:szCs w:val="16"/>
      </w:rPr>
      <w:fldChar w:fldCharType="begin"/>
    </w:r>
    <w:r w:rsidRPr="00F032B2">
      <w:rPr>
        <w:rFonts w:ascii="Ubuntu Light" w:hAnsi="Ubuntu Light"/>
        <w:sz w:val="16"/>
        <w:szCs w:val="16"/>
      </w:rPr>
      <w:instrText xml:space="preserve"> NUMPAGES  \* MERGEFORMAT </w:instrText>
    </w:r>
    <w:r w:rsidRPr="00F032B2">
      <w:rPr>
        <w:rFonts w:ascii="Ubuntu Light" w:hAnsi="Ubuntu Light"/>
        <w:sz w:val="16"/>
        <w:szCs w:val="16"/>
      </w:rPr>
      <w:fldChar w:fldCharType="separate"/>
    </w:r>
    <w:r w:rsidR="00395373">
      <w:rPr>
        <w:rFonts w:ascii="Ubuntu Light" w:hAnsi="Ubuntu Light"/>
        <w:noProof/>
        <w:sz w:val="16"/>
        <w:szCs w:val="16"/>
      </w:rPr>
      <w:t>36</w:t>
    </w:r>
    <w:r w:rsidRPr="00F032B2">
      <w:rPr>
        <w:rFonts w:ascii="Ubuntu Light" w:hAnsi="Ubuntu Light"/>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70" w:type="dxa"/>
      <w:tblInd w:w="-142" w:type="dxa"/>
      <w:tblLayout w:type="fixed"/>
      <w:tblLook w:val="04A0" w:firstRow="1" w:lastRow="0" w:firstColumn="1" w:lastColumn="0" w:noHBand="0" w:noVBand="1"/>
    </w:tblPr>
    <w:tblGrid>
      <w:gridCol w:w="3970"/>
      <w:gridCol w:w="1559"/>
      <w:gridCol w:w="2268"/>
      <w:gridCol w:w="1873"/>
    </w:tblGrid>
    <w:tr w:rsidR="00E85EE1" w:rsidRPr="00232796" w14:paraId="2F95B2FE" w14:textId="77777777" w:rsidTr="001E6731">
      <w:tc>
        <w:tcPr>
          <w:tcW w:w="3970" w:type="dxa"/>
          <w:shd w:val="clear" w:color="auto" w:fill="auto"/>
          <w:tcMar>
            <w:left w:w="0" w:type="dxa"/>
            <w:right w:w="0" w:type="dxa"/>
          </w:tcMar>
          <w:vAlign w:val="center"/>
        </w:tcPr>
        <w:p w14:paraId="52423733" w14:textId="7F9D8FE4" w:rsidR="00E85EE1" w:rsidRPr="006620A1" w:rsidRDefault="00E85EE1" w:rsidP="001E6731">
          <w:pPr>
            <w:tabs>
              <w:tab w:val="center" w:pos="4819"/>
              <w:tab w:val="right" w:pos="9638"/>
            </w:tabs>
            <w:ind w:left="142" w:firstLine="0"/>
            <w:rPr>
              <w:rFonts w:ascii="Ubuntu" w:hAnsi="Ubuntu"/>
              <w:b/>
              <w:color w:val="00A5FF"/>
              <w:sz w:val="14"/>
              <w:szCs w:val="14"/>
            </w:rPr>
          </w:pPr>
        </w:p>
      </w:tc>
      <w:tc>
        <w:tcPr>
          <w:tcW w:w="1559" w:type="dxa"/>
          <w:vAlign w:val="center"/>
        </w:tcPr>
        <w:p w14:paraId="514C885A" w14:textId="77777777" w:rsidR="00E85EE1" w:rsidRPr="005E77E2" w:rsidRDefault="00E85EE1" w:rsidP="001E6731">
          <w:pPr>
            <w:tabs>
              <w:tab w:val="center" w:pos="4819"/>
              <w:tab w:val="right" w:pos="9638"/>
            </w:tabs>
            <w:ind w:firstLine="0"/>
            <w:jc w:val="left"/>
            <w:rPr>
              <w:rFonts w:ascii="Ubuntu" w:hAnsi="Ubuntu"/>
              <w:b/>
              <w:color w:val="00A5FF"/>
              <w:sz w:val="14"/>
              <w:szCs w:val="14"/>
            </w:rPr>
          </w:pPr>
        </w:p>
      </w:tc>
      <w:tc>
        <w:tcPr>
          <w:tcW w:w="2268" w:type="dxa"/>
          <w:vAlign w:val="center"/>
        </w:tcPr>
        <w:p w14:paraId="0017C2F6" w14:textId="77777777" w:rsidR="00E85EE1" w:rsidRPr="005E77E2" w:rsidRDefault="00E85EE1" w:rsidP="001E6731">
          <w:pPr>
            <w:tabs>
              <w:tab w:val="center" w:pos="4819"/>
              <w:tab w:val="right" w:pos="9638"/>
            </w:tabs>
            <w:ind w:firstLine="0"/>
            <w:jc w:val="left"/>
            <w:rPr>
              <w:rFonts w:ascii="Ubuntu" w:hAnsi="Ubuntu"/>
              <w:color w:val="00A5FF"/>
              <w:sz w:val="14"/>
              <w:szCs w:val="14"/>
            </w:rPr>
          </w:pPr>
        </w:p>
      </w:tc>
      <w:tc>
        <w:tcPr>
          <w:tcW w:w="1873" w:type="dxa"/>
          <w:vMerge w:val="restart"/>
          <w:shd w:val="clear" w:color="auto" w:fill="auto"/>
          <w:vAlign w:val="center"/>
        </w:tcPr>
        <w:p w14:paraId="2A9EF7D0" w14:textId="1F324800" w:rsidR="00E85EE1" w:rsidRPr="00232796" w:rsidRDefault="00E85EE1" w:rsidP="001E6731">
          <w:pPr>
            <w:tabs>
              <w:tab w:val="center" w:pos="4819"/>
              <w:tab w:val="right" w:pos="9638"/>
            </w:tabs>
            <w:ind w:firstLine="0"/>
            <w:jc w:val="left"/>
            <w:rPr>
              <w:rFonts w:ascii="Calibri" w:hAnsi="Calibri"/>
              <w:sz w:val="16"/>
              <w:szCs w:val="16"/>
            </w:rPr>
          </w:pPr>
        </w:p>
      </w:tc>
    </w:tr>
    <w:tr w:rsidR="00E85EE1" w:rsidRPr="00232796" w14:paraId="68250D43" w14:textId="77777777" w:rsidTr="001E6731">
      <w:tc>
        <w:tcPr>
          <w:tcW w:w="3970" w:type="dxa"/>
          <w:shd w:val="clear" w:color="auto" w:fill="auto"/>
          <w:tcMar>
            <w:left w:w="0" w:type="dxa"/>
            <w:right w:w="0" w:type="dxa"/>
          </w:tcMar>
          <w:vAlign w:val="center"/>
        </w:tcPr>
        <w:p w14:paraId="1D0085E1" w14:textId="3A01ACD2"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381CC6C8" w14:textId="2AF2A71C"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4302A96B" w14:textId="2C5A9AD5"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582A41A4" w14:textId="77777777" w:rsidR="00E85EE1" w:rsidRPr="00232796" w:rsidRDefault="00E85EE1" w:rsidP="001E6731">
          <w:pPr>
            <w:tabs>
              <w:tab w:val="center" w:pos="4819"/>
              <w:tab w:val="right" w:pos="9638"/>
            </w:tabs>
            <w:ind w:left="142" w:firstLine="0"/>
            <w:jc w:val="left"/>
            <w:rPr>
              <w:rFonts w:ascii="Calibri" w:hAnsi="Calibri"/>
              <w:sz w:val="16"/>
              <w:szCs w:val="16"/>
            </w:rPr>
          </w:pPr>
        </w:p>
      </w:tc>
    </w:tr>
    <w:tr w:rsidR="00E85EE1" w:rsidRPr="00232796" w14:paraId="687B8666" w14:textId="77777777" w:rsidTr="001E6731">
      <w:tc>
        <w:tcPr>
          <w:tcW w:w="3970" w:type="dxa"/>
          <w:shd w:val="clear" w:color="auto" w:fill="auto"/>
          <w:tcMar>
            <w:left w:w="0" w:type="dxa"/>
            <w:right w:w="0" w:type="dxa"/>
          </w:tcMar>
          <w:vAlign w:val="center"/>
        </w:tcPr>
        <w:p w14:paraId="707AB7A0" w14:textId="2A1F341A"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2EE371BB" w14:textId="6D4FD159"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668EEF78" w14:textId="77777777"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1485B4F3"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r w:rsidR="00E85EE1" w:rsidRPr="00232796" w14:paraId="05EF04E2" w14:textId="77777777" w:rsidTr="001E6731">
      <w:tc>
        <w:tcPr>
          <w:tcW w:w="3970" w:type="dxa"/>
          <w:shd w:val="clear" w:color="auto" w:fill="auto"/>
          <w:tcMar>
            <w:left w:w="0" w:type="dxa"/>
            <w:right w:w="0" w:type="dxa"/>
          </w:tcMar>
          <w:vAlign w:val="center"/>
        </w:tcPr>
        <w:p w14:paraId="65DFD2C4" w14:textId="72557565" w:rsidR="00E85EE1" w:rsidRPr="005E77E2" w:rsidRDefault="00E85EE1" w:rsidP="001E6731">
          <w:pPr>
            <w:tabs>
              <w:tab w:val="center" w:pos="4819"/>
              <w:tab w:val="right" w:pos="9638"/>
            </w:tabs>
            <w:ind w:left="142" w:firstLine="0"/>
            <w:rPr>
              <w:rFonts w:ascii="Ubuntu" w:hAnsi="Ubuntu"/>
              <w:b/>
              <w:sz w:val="14"/>
              <w:szCs w:val="14"/>
            </w:rPr>
          </w:pPr>
        </w:p>
      </w:tc>
      <w:tc>
        <w:tcPr>
          <w:tcW w:w="1559" w:type="dxa"/>
          <w:vAlign w:val="center"/>
        </w:tcPr>
        <w:p w14:paraId="56A58FA1" w14:textId="50CD62D5" w:rsidR="00E85EE1" w:rsidRPr="005E77E2" w:rsidRDefault="00E85EE1" w:rsidP="001E6731">
          <w:pPr>
            <w:tabs>
              <w:tab w:val="center" w:pos="4819"/>
              <w:tab w:val="right" w:pos="9638"/>
            </w:tabs>
            <w:ind w:firstLine="0"/>
            <w:jc w:val="left"/>
            <w:rPr>
              <w:rFonts w:ascii="Ubuntu" w:hAnsi="Ubuntu"/>
              <w:b/>
              <w:sz w:val="14"/>
              <w:szCs w:val="14"/>
            </w:rPr>
          </w:pPr>
        </w:p>
      </w:tc>
      <w:tc>
        <w:tcPr>
          <w:tcW w:w="2268" w:type="dxa"/>
          <w:vAlign w:val="center"/>
        </w:tcPr>
        <w:p w14:paraId="2883F8F1" w14:textId="0A1E8B29" w:rsidR="00E85EE1" w:rsidRPr="00AF04B4" w:rsidRDefault="00E85EE1" w:rsidP="001E6731">
          <w:pPr>
            <w:tabs>
              <w:tab w:val="center" w:pos="4819"/>
              <w:tab w:val="right" w:pos="9638"/>
            </w:tabs>
            <w:ind w:firstLine="0"/>
            <w:jc w:val="left"/>
            <w:rPr>
              <w:rFonts w:ascii="Ubuntu" w:hAnsi="Ubuntu"/>
              <w:b/>
              <w:sz w:val="14"/>
              <w:szCs w:val="14"/>
            </w:rPr>
          </w:pPr>
        </w:p>
      </w:tc>
      <w:tc>
        <w:tcPr>
          <w:tcW w:w="1873" w:type="dxa"/>
          <w:vMerge/>
          <w:shd w:val="clear" w:color="auto" w:fill="auto"/>
          <w:vAlign w:val="center"/>
        </w:tcPr>
        <w:p w14:paraId="69F20D24"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bl>
  <w:p w14:paraId="3D9B0DAC" w14:textId="77777777" w:rsidR="00E85EE1" w:rsidRDefault="00E85EE1" w:rsidP="00946E71">
    <w:pPr>
      <w:pStyle w:val="Pidipa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289A5" w14:textId="77777777" w:rsidR="00DD2B0C" w:rsidRDefault="00DD2B0C" w:rsidP="007677F7">
      <w:r>
        <w:separator/>
      </w:r>
    </w:p>
    <w:p w14:paraId="4F473D82" w14:textId="77777777" w:rsidR="00DD2B0C" w:rsidRDefault="00DD2B0C" w:rsidP="007677F7"/>
    <w:p w14:paraId="7B0F7166" w14:textId="77777777" w:rsidR="00DD2B0C" w:rsidRDefault="00DD2B0C" w:rsidP="007677F7"/>
    <w:p w14:paraId="1A7E59B5" w14:textId="77777777" w:rsidR="00DD2B0C" w:rsidRDefault="00DD2B0C" w:rsidP="007677F7"/>
    <w:p w14:paraId="7C442DC5" w14:textId="77777777" w:rsidR="00DD2B0C" w:rsidRDefault="00DD2B0C" w:rsidP="007677F7"/>
    <w:p w14:paraId="5E9CE789" w14:textId="77777777" w:rsidR="00DD2B0C" w:rsidRDefault="00DD2B0C" w:rsidP="007677F7"/>
    <w:p w14:paraId="446B4E1B" w14:textId="77777777" w:rsidR="00DD2B0C" w:rsidRDefault="00DD2B0C" w:rsidP="007677F7"/>
    <w:p w14:paraId="63A04BC1" w14:textId="77777777" w:rsidR="00DD2B0C" w:rsidRDefault="00DD2B0C" w:rsidP="007677F7"/>
    <w:p w14:paraId="1787252D" w14:textId="77777777" w:rsidR="00DD2B0C" w:rsidRDefault="00DD2B0C" w:rsidP="007677F7"/>
  </w:footnote>
  <w:footnote w:type="continuationSeparator" w:id="0">
    <w:p w14:paraId="2DD17170" w14:textId="77777777" w:rsidR="00DD2B0C" w:rsidRDefault="00DD2B0C" w:rsidP="007677F7">
      <w:r>
        <w:continuationSeparator/>
      </w:r>
    </w:p>
    <w:p w14:paraId="56F9AB8E" w14:textId="77777777" w:rsidR="00DD2B0C" w:rsidRDefault="00DD2B0C" w:rsidP="007677F7"/>
    <w:p w14:paraId="43374692" w14:textId="77777777" w:rsidR="00DD2B0C" w:rsidRDefault="00DD2B0C" w:rsidP="007677F7"/>
    <w:p w14:paraId="3A9B1CAA" w14:textId="77777777" w:rsidR="00DD2B0C" w:rsidRDefault="00DD2B0C" w:rsidP="007677F7"/>
    <w:p w14:paraId="6BA7867D" w14:textId="77777777" w:rsidR="00DD2B0C" w:rsidRDefault="00DD2B0C" w:rsidP="007677F7"/>
    <w:p w14:paraId="14DF565C" w14:textId="77777777" w:rsidR="00DD2B0C" w:rsidRDefault="00DD2B0C" w:rsidP="007677F7"/>
    <w:p w14:paraId="5700BF18" w14:textId="77777777" w:rsidR="00DD2B0C" w:rsidRDefault="00DD2B0C" w:rsidP="007677F7"/>
    <w:p w14:paraId="52AFD3FC" w14:textId="77777777" w:rsidR="00DD2B0C" w:rsidRDefault="00DD2B0C" w:rsidP="007677F7"/>
    <w:p w14:paraId="3E644356" w14:textId="77777777" w:rsidR="00DD2B0C" w:rsidRDefault="00DD2B0C" w:rsidP="007677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75789" w14:textId="77777777" w:rsidR="00E85EE1" w:rsidRDefault="00E85EE1" w:rsidP="007677F7"/>
  <w:p w14:paraId="2815F139" w14:textId="77777777" w:rsidR="00E85EE1" w:rsidRDefault="00E85EE1" w:rsidP="007677F7"/>
  <w:p w14:paraId="6CD3D200" w14:textId="77777777" w:rsidR="00E85EE1" w:rsidRDefault="00E85EE1" w:rsidP="007677F7"/>
  <w:p w14:paraId="152C2FFB" w14:textId="77777777" w:rsidR="00E85EE1" w:rsidRDefault="00E85EE1" w:rsidP="007677F7"/>
  <w:p w14:paraId="5B396BE6" w14:textId="77777777" w:rsidR="00E85EE1" w:rsidRDefault="00E85EE1" w:rsidP="007677F7"/>
  <w:p w14:paraId="44ED4DD7" w14:textId="77777777" w:rsidR="00E85EE1" w:rsidRDefault="00E85EE1" w:rsidP="007677F7"/>
  <w:p w14:paraId="5ED01189" w14:textId="77777777" w:rsidR="00E85EE1" w:rsidRDefault="00E85EE1" w:rsidP="007677F7"/>
  <w:p w14:paraId="6F3DAC34" w14:textId="77777777" w:rsidR="00E85EE1" w:rsidRDefault="00E85EE1" w:rsidP="007677F7"/>
  <w:p w14:paraId="2C043543" w14:textId="77777777" w:rsidR="00E85EE1" w:rsidRDefault="00E85EE1" w:rsidP="007677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3032" w14:textId="18E53623" w:rsidR="00E85EE1" w:rsidRDefault="00E85EE1" w:rsidP="00C77F8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4.25pt;height:14.25pt" o:bullet="t">
        <v:imagedata r:id="rId1" o:title="mso62"/>
      </v:shape>
    </w:pict>
  </w:numPicBullet>
  <w:abstractNum w:abstractNumId="0" w15:restartNumberingAfterBreak="0">
    <w:nsid w:val="014E2A87"/>
    <w:multiLevelType w:val="hybridMultilevel"/>
    <w:tmpl w:val="F9586AC0"/>
    <w:lvl w:ilvl="0" w:tplc="ED4CFEC2">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6360836"/>
    <w:multiLevelType w:val="hybridMultilevel"/>
    <w:tmpl w:val="50AA1F8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0E092234"/>
    <w:multiLevelType w:val="multilevel"/>
    <w:tmpl w:val="BDFE5CAE"/>
    <w:styleLink w:val="Elencopuntato"/>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 w15:restartNumberingAfterBreak="0">
    <w:nsid w:val="0E895F56"/>
    <w:multiLevelType w:val="hybridMultilevel"/>
    <w:tmpl w:val="45E6EEF8"/>
    <w:lvl w:ilvl="0" w:tplc="4E92A87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DE62E1"/>
    <w:multiLevelType w:val="hybridMultilevel"/>
    <w:tmpl w:val="4D6824D8"/>
    <w:lvl w:ilvl="0" w:tplc="DAEE5514">
      <w:start w:val="3"/>
      <w:numFmt w:val="bullet"/>
      <w:lvlText w:val="-"/>
      <w:lvlJc w:val="left"/>
      <w:pPr>
        <w:ind w:left="1069" w:hanging="360"/>
      </w:pPr>
      <w:rPr>
        <w:rFonts w:ascii="ZapfHumnst BT" w:eastAsia="Times New Roman" w:hAnsi="ZapfHumnst BT"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5" w15:restartNumberingAfterBreak="0">
    <w:nsid w:val="189A0C4A"/>
    <w:multiLevelType w:val="hybridMultilevel"/>
    <w:tmpl w:val="50202D58"/>
    <w:lvl w:ilvl="0" w:tplc="0410000D">
      <w:start w:val="1"/>
      <w:numFmt w:val="bullet"/>
      <w:lvlText w:val=""/>
      <w:lvlJc w:val="left"/>
      <w:pPr>
        <w:ind w:left="1429" w:hanging="360"/>
      </w:pPr>
      <w:rPr>
        <w:rFonts w:ascii="Wingdings" w:hAnsi="Wingdings" w:hint="default"/>
      </w:rPr>
    </w:lvl>
    <w:lvl w:ilvl="1" w:tplc="04100007">
      <w:start w:val="1"/>
      <w:numFmt w:val="bullet"/>
      <w:lvlText w:val=""/>
      <w:lvlPicBulletId w:val="0"/>
      <w:lvlJc w:val="left"/>
      <w:pPr>
        <w:ind w:left="2149" w:hanging="360"/>
      </w:pPr>
      <w:rPr>
        <w:rFonts w:ascii="Symbol" w:hAnsi="Symbol" w:hint="default"/>
      </w:rPr>
    </w:lvl>
    <w:lvl w:ilvl="2" w:tplc="04100005">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 w15:restartNumberingAfterBreak="0">
    <w:nsid w:val="1EC94AC8"/>
    <w:multiLevelType w:val="hybridMultilevel"/>
    <w:tmpl w:val="347839F4"/>
    <w:lvl w:ilvl="0" w:tplc="FE3850E0">
      <w:start w:val="1"/>
      <w:numFmt w:val="upperRoman"/>
      <w:lvlText w:val="%1."/>
      <w:lvlJc w:val="right"/>
      <w:pPr>
        <w:ind w:left="360" w:hanging="360"/>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7" w15:restartNumberingAfterBreak="0">
    <w:nsid w:val="210D250A"/>
    <w:multiLevelType w:val="hybridMultilevel"/>
    <w:tmpl w:val="756E820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8" w15:restartNumberingAfterBreak="0">
    <w:nsid w:val="29223982"/>
    <w:multiLevelType w:val="hybridMultilevel"/>
    <w:tmpl w:val="E7681586"/>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2B2F57C6"/>
    <w:multiLevelType w:val="hybridMultilevel"/>
    <w:tmpl w:val="B2F03E30"/>
    <w:lvl w:ilvl="0" w:tplc="A2146352">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0AA25EF"/>
    <w:multiLevelType w:val="hybridMultilevel"/>
    <w:tmpl w:val="ED8A7A78"/>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997440"/>
    <w:multiLevelType w:val="hybridMultilevel"/>
    <w:tmpl w:val="BA68A1B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2" w15:restartNumberingAfterBreak="0">
    <w:nsid w:val="39996964"/>
    <w:multiLevelType w:val="hybridMultilevel"/>
    <w:tmpl w:val="B6DA7BAE"/>
    <w:lvl w:ilvl="0" w:tplc="1A92C3F8">
      <w:numFmt w:val="bullet"/>
      <w:lvlText w:val="-"/>
      <w:lvlJc w:val="left"/>
      <w:pPr>
        <w:ind w:left="720" w:hanging="360"/>
      </w:pPr>
      <w:rPr>
        <w:rFonts w:ascii="Times New Roman" w:eastAsia="Times New Roman" w:hAnsi="Times New Roman" w:cs="Times New Roman"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3" w15:restartNumberingAfterBreak="0">
    <w:nsid w:val="3ADD721E"/>
    <w:multiLevelType w:val="hybridMultilevel"/>
    <w:tmpl w:val="F08E3F12"/>
    <w:lvl w:ilvl="0" w:tplc="04100001">
      <w:start w:val="1"/>
      <w:numFmt w:val="bullet"/>
      <w:lvlText w:val=""/>
      <w:lvlJc w:val="left"/>
      <w:pPr>
        <w:ind w:left="1429" w:hanging="360"/>
      </w:pPr>
      <w:rPr>
        <w:rFonts w:ascii="Symbol" w:hAnsi="Symbol" w:hint="default"/>
      </w:rPr>
    </w:lvl>
    <w:lvl w:ilvl="1" w:tplc="0410000F">
      <w:start w:val="1"/>
      <w:numFmt w:val="decimal"/>
      <w:lvlText w:val="%2."/>
      <w:lvlJc w:val="left"/>
      <w:pPr>
        <w:ind w:left="2149" w:hanging="360"/>
      </w:pPr>
      <w:rPr>
        <w:rFonts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C5D0791"/>
    <w:multiLevelType w:val="hybridMultilevel"/>
    <w:tmpl w:val="E1843F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4547F2"/>
    <w:multiLevelType w:val="hybridMultilevel"/>
    <w:tmpl w:val="508096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6" w15:restartNumberingAfterBreak="0">
    <w:nsid w:val="3DEA791A"/>
    <w:multiLevelType w:val="hybridMultilevel"/>
    <w:tmpl w:val="4094C4C0"/>
    <w:lvl w:ilvl="0" w:tplc="0410000F">
      <w:start w:val="1"/>
      <w:numFmt w:val="decimal"/>
      <w:lvlText w:val="%1."/>
      <w:lvlJc w:val="left"/>
      <w:pPr>
        <w:tabs>
          <w:tab w:val="num" w:pos="720"/>
        </w:tabs>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7" w15:restartNumberingAfterBreak="0">
    <w:nsid w:val="40C91732"/>
    <w:multiLevelType w:val="multilevel"/>
    <w:tmpl w:val="12B8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121C2"/>
    <w:multiLevelType w:val="hybridMultilevel"/>
    <w:tmpl w:val="5A76CE02"/>
    <w:lvl w:ilvl="0" w:tplc="90EE74A4">
      <w:start w:val="1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9102949"/>
    <w:multiLevelType w:val="hybridMultilevel"/>
    <w:tmpl w:val="BA225FC8"/>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0" w15:restartNumberingAfterBreak="0">
    <w:nsid w:val="4B887799"/>
    <w:multiLevelType w:val="hybridMultilevel"/>
    <w:tmpl w:val="9B9E7CB6"/>
    <w:lvl w:ilvl="0" w:tplc="30ACB12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9B1FEC"/>
    <w:multiLevelType w:val="hybridMultilevel"/>
    <w:tmpl w:val="D496F986"/>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2" w15:restartNumberingAfterBreak="0">
    <w:nsid w:val="50AF161E"/>
    <w:multiLevelType w:val="multilevel"/>
    <w:tmpl w:val="B8EE21D2"/>
    <w:styleLink w:val="ElencoPersonalizzato"/>
    <w:lvl w:ilvl="0">
      <w:start w:val="1"/>
      <w:numFmt w:val="decimal"/>
      <w:lvlText w:val="%1"/>
      <w:lvlJc w:val="left"/>
      <w:pPr>
        <w:tabs>
          <w:tab w:val="num" w:pos="1004"/>
        </w:tabs>
        <w:ind w:left="1004" w:hanging="360"/>
      </w:pPr>
      <w:rPr>
        <w:rFonts w:ascii="ZapfHumnst BT" w:hAnsi="ZapfHumnst BT" w:hint="default"/>
        <w:dstrike w:val="0"/>
        <w:color w:val="000000"/>
        <w:kern w:val="0"/>
        <w:sz w:val="20"/>
        <w:szCs w:val="20"/>
        <w:vertAlign w:val="baseline"/>
      </w:rPr>
    </w:lvl>
    <w:lvl w:ilvl="1">
      <w:start w:val="1"/>
      <w:numFmt w:val="lowerRoman"/>
      <w:lvlText w:val="%2"/>
      <w:lvlJc w:val="left"/>
      <w:pPr>
        <w:tabs>
          <w:tab w:val="num" w:pos="1724"/>
        </w:tabs>
        <w:ind w:left="1724" w:hanging="360"/>
      </w:pPr>
      <w:rPr>
        <w:rFonts w:ascii="ZapfHumnst BT" w:hAnsi="ZapfHumnst BT" w:cs="Courier New" w:hint="default"/>
        <w:dstrike w:val="0"/>
        <w:color w:val="000000"/>
        <w:sz w:val="20"/>
        <w:szCs w:val="20"/>
        <w:vertAlign w:val="baseline"/>
      </w:rPr>
    </w:lvl>
    <w:lvl w:ilvl="2">
      <w:start w:val="1"/>
      <w:numFmt w:val="bullet"/>
      <w:lvlText w:val=""/>
      <w:lvlJc w:val="left"/>
      <w:pPr>
        <w:tabs>
          <w:tab w:val="num" w:pos="2444"/>
        </w:tabs>
        <w:ind w:left="2444" w:hanging="360"/>
      </w:pPr>
      <w:rPr>
        <w:rFonts w:ascii="Wingdings" w:hAnsi="Wingdings" w:hint="default"/>
        <w:dstrike w:val="0"/>
        <w:color w:val="000000"/>
        <w:sz w:val="20"/>
        <w:szCs w:val="20"/>
        <w:vertAlign w:val="baseline"/>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34130A7"/>
    <w:multiLevelType w:val="hybridMultilevel"/>
    <w:tmpl w:val="FE025E04"/>
    <w:lvl w:ilvl="0" w:tplc="1382D398">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D71421"/>
    <w:multiLevelType w:val="hybridMultilevel"/>
    <w:tmpl w:val="2850EB7E"/>
    <w:lvl w:ilvl="0" w:tplc="29DA0A9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57011A99"/>
    <w:multiLevelType w:val="multilevel"/>
    <w:tmpl w:val="0C86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C73D3D"/>
    <w:multiLevelType w:val="hybridMultilevel"/>
    <w:tmpl w:val="15B4EE30"/>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7" w15:restartNumberingAfterBreak="0">
    <w:nsid w:val="62C57B71"/>
    <w:multiLevelType w:val="hybridMultilevel"/>
    <w:tmpl w:val="E0944EE2"/>
    <w:lvl w:ilvl="0" w:tplc="32146EFA">
      <w:numFmt w:val="bullet"/>
      <w:lvlText w:val="-"/>
      <w:lvlJc w:val="left"/>
      <w:pPr>
        <w:ind w:left="720" w:hanging="360"/>
      </w:pPr>
      <w:rPr>
        <w:rFonts w:ascii="ZapfHumnst BT" w:eastAsia="Times New Roman" w:hAnsi="ZapfHumnst BT"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3C0AB4"/>
    <w:multiLevelType w:val="hybridMultilevel"/>
    <w:tmpl w:val="40AC8942"/>
    <w:lvl w:ilvl="0" w:tplc="25AA2E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66F63A46"/>
    <w:multiLevelType w:val="hybridMultilevel"/>
    <w:tmpl w:val="AD74E6F0"/>
    <w:lvl w:ilvl="0" w:tplc="0410000F">
      <w:start w:val="1"/>
      <w:numFmt w:val="decimal"/>
      <w:lvlText w:val="%1."/>
      <w:lvlJc w:val="left"/>
      <w:pPr>
        <w:ind w:left="1470" w:hanging="360"/>
      </w:pPr>
    </w:lvl>
    <w:lvl w:ilvl="1" w:tplc="04100019" w:tentative="1">
      <w:start w:val="1"/>
      <w:numFmt w:val="lowerLetter"/>
      <w:lvlText w:val="%2."/>
      <w:lvlJc w:val="left"/>
      <w:pPr>
        <w:ind w:left="2190" w:hanging="360"/>
      </w:pPr>
    </w:lvl>
    <w:lvl w:ilvl="2" w:tplc="0410001B" w:tentative="1">
      <w:start w:val="1"/>
      <w:numFmt w:val="lowerRoman"/>
      <w:lvlText w:val="%3."/>
      <w:lvlJc w:val="right"/>
      <w:pPr>
        <w:ind w:left="2910" w:hanging="180"/>
      </w:pPr>
    </w:lvl>
    <w:lvl w:ilvl="3" w:tplc="0410000F" w:tentative="1">
      <w:start w:val="1"/>
      <w:numFmt w:val="decimal"/>
      <w:lvlText w:val="%4."/>
      <w:lvlJc w:val="left"/>
      <w:pPr>
        <w:ind w:left="3630" w:hanging="360"/>
      </w:pPr>
    </w:lvl>
    <w:lvl w:ilvl="4" w:tplc="04100019" w:tentative="1">
      <w:start w:val="1"/>
      <w:numFmt w:val="lowerLetter"/>
      <w:lvlText w:val="%5."/>
      <w:lvlJc w:val="left"/>
      <w:pPr>
        <w:ind w:left="4350" w:hanging="360"/>
      </w:pPr>
    </w:lvl>
    <w:lvl w:ilvl="5" w:tplc="0410001B" w:tentative="1">
      <w:start w:val="1"/>
      <w:numFmt w:val="lowerRoman"/>
      <w:lvlText w:val="%6."/>
      <w:lvlJc w:val="right"/>
      <w:pPr>
        <w:ind w:left="5070" w:hanging="180"/>
      </w:pPr>
    </w:lvl>
    <w:lvl w:ilvl="6" w:tplc="0410000F" w:tentative="1">
      <w:start w:val="1"/>
      <w:numFmt w:val="decimal"/>
      <w:lvlText w:val="%7."/>
      <w:lvlJc w:val="left"/>
      <w:pPr>
        <w:ind w:left="5790" w:hanging="360"/>
      </w:pPr>
    </w:lvl>
    <w:lvl w:ilvl="7" w:tplc="04100019" w:tentative="1">
      <w:start w:val="1"/>
      <w:numFmt w:val="lowerLetter"/>
      <w:lvlText w:val="%8."/>
      <w:lvlJc w:val="left"/>
      <w:pPr>
        <w:ind w:left="6510" w:hanging="360"/>
      </w:pPr>
    </w:lvl>
    <w:lvl w:ilvl="8" w:tplc="0410001B" w:tentative="1">
      <w:start w:val="1"/>
      <w:numFmt w:val="lowerRoman"/>
      <w:lvlText w:val="%9."/>
      <w:lvlJc w:val="right"/>
      <w:pPr>
        <w:ind w:left="7230" w:hanging="180"/>
      </w:pPr>
    </w:lvl>
  </w:abstractNum>
  <w:abstractNum w:abstractNumId="30" w15:restartNumberingAfterBreak="0">
    <w:nsid w:val="698A21DF"/>
    <w:multiLevelType w:val="hybridMultilevel"/>
    <w:tmpl w:val="3314D7B8"/>
    <w:lvl w:ilvl="0" w:tplc="0410000D">
      <w:start w:val="1"/>
      <w:numFmt w:val="bullet"/>
      <w:lvlText w:val=""/>
      <w:lvlJc w:val="left"/>
      <w:pPr>
        <w:ind w:left="1429" w:hanging="360"/>
      </w:pPr>
      <w:rPr>
        <w:rFonts w:ascii="Wingdings" w:hAnsi="Wingdings" w:hint="default"/>
      </w:rPr>
    </w:lvl>
    <w:lvl w:ilvl="1" w:tplc="04100003">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6F4C73EB"/>
    <w:multiLevelType w:val="multilevel"/>
    <w:tmpl w:val="8E56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350E6C"/>
    <w:multiLevelType w:val="multilevel"/>
    <w:tmpl w:val="DD54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0E00B4"/>
    <w:multiLevelType w:val="hybridMultilevel"/>
    <w:tmpl w:val="5EFC59BA"/>
    <w:lvl w:ilvl="0" w:tplc="5E48525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4" w15:restartNumberingAfterBreak="0">
    <w:nsid w:val="7D93448B"/>
    <w:multiLevelType w:val="hybridMultilevel"/>
    <w:tmpl w:val="BC080908"/>
    <w:lvl w:ilvl="0" w:tplc="F62C96B2">
      <w:start w:val="15"/>
      <w:numFmt w:val="decimal"/>
      <w:lvlText w:val="%1."/>
      <w:lvlJc w:val="left"/>
      <w:pPr>
        <w:tabs>
          <w:tab w:val="num" w:pos="720"/>
        </w:tabs>
        <w:ind w:left="720" w:hanging="360"/>
      </w:pPr>
    </w:lvl>
    <w:lvl w:ilvl="1" w:tplc="991093D2" w:tentative="1">
      <w:start w:val="1"/>
      <w:numFmt w:val="decimal"/>
      <w:lvlText w:val="%2."/>
      <w:lvlJc w:val="left"/>
      <w:pPr>
        <w:tabs>
          <w:tab w:val="num" w:pos="1440"/>
        </w:tabs>
        <w:ind w:left="1440" w:hanging="360"/>
      </w:pPr>
    </w:lvl>
    <w:lvl w:ilvl="2" w:tplc="57CC948E" w:tentative="1">
      <w:start w:val="1"/>
      <w:numFmt w:val="decimal"/>
      <w:lvlText w:val="%3."/>
      <w:lvlJc w:val="left"/>
      <w:pPr>
        <w:tabs>
          <w:tab w:val="num" w:pos="2160"/>
        </w:tabs>
        <w:ind w:left="2160" w:hanging="360"/>
      </w:pPr>
    </w:lvl>
    <w:lvl w:ilvl="3" w:tplc="A4D891BA" w:tentative="1">
      <w:start w:val="1"/>
      <w:numFmt w:val="decimal"/>
      <w:lvlText w:val="%4."/>
      <w:lvlJc w:val="left"/>
      <w:pPr>
        <w:tabs>
          <w:tab w:val="num" w:pos="2880"/>
        </w:tabs>
        <w:ind w:left="2880" w:hanging="360"/>
      </w:pPr>
    </w:lvl>
    <w:lvl w:ilvl="4" w:tplc="2F3432A2" w:tentative="1">
      <w:start w:val="1"/>
      <w:numFmt w:val="decimal"/>
      <w:lvlText w:val="%5."/>
      <w:lvlJc w:val="left"/>
      <w:pPr>
        <w:tabs>
          <w:tab w:val="num" w:pos="3600"/>
        </w:tabs>
        <w:ind w:left="3600" w:hanging="360"/>
      </w:pPr>
    </w:lvl>
    <w:lvl w:ilvl="5" w:tplc="D88E43D0" w:tentative="1">
      <w:start w:val="1"/>
      <w:numFmt w:val="decimal"/>
      <w:lvlText w:val="%6."/>
      <w:lvlJc w:val="left"/>
      <w:pPr>
        <w:tabs>
          <w:tab w:val="num" w:pos="4320"/>
        </w:tabs>
        <w:ind w:left="4320" w:hanging="360"/>
      </w:pPr>
    </w:lvl>
    <w:lvl w:ilvl="6" w:tplc="DFDEE966" w:tentative="1">
      <w:start w:val="1"/>
      <w:numFmt w:val="decimal"/>
      <w:lvlText w:val="%7."/>
      <w:lvlJc w:val="left"/>
      <w:pPr>
        <w:tabs>
          <w:tab w:val="num" w:pos="5040"/>
        </w:tabs>
        <w:ind w:left="5040" w:hanging="360"/>
      </w:pPr>
    </w:lvl>
    <w:lvl w:ilvl="7" w:tplc="A27AC460" w:tentative="1">
      <w:start w:val="1"/>
      <w:numFmt w:val="decimal"/>
      <w:lvlText w:val="%8."/>
      <w:lvlJc w:val="left"/>
      <w:pPr>
        <w:tabs>
          <w:tab w:val="num" w:pos="5760"/>
        </w:tabs>
        <w:ind w:left="5760" w:hanging="360"/>
      </w:pPr>
    </w:lvl>
    <w:lvl w:ilvl="8" w:tplc="4524DAB2" w:tentative="1">
      <w:start w:val="1"/>
      <w:numFmt w:val="decimal"/>
      <w:lvlText w:val="%9."/>
      <w:lvlJc w:val="left"/>
      <w:pPr>
        <w:tabs>
          <w:tab w:val="num" w:pos="6480"/>
        </w:tabs>
        <w:ind w:left="6480" w:hanging="360"/>
      </w:pPr>
    </w:lvl>
  </w:abstractNum>
  <w:num w:numId="1">
    <w:abstractNumId w:val="2"/>
  </w:num>
  <w:num w:numId="2">
    <w:abstractNumId w:val="6"/>
  </w:num>
  <w:num w:numId="3">
    <w:abstractNumId w:val="22"/>
  </w:num>
  <w:num w:numId="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30"/>
  </w:num>
  <w:num w:numId="9">
    <w:abstractNumId w:val="5"/>
  </w:num>
  <w:num w:numId="10">
    <w:abstractNumId w:val="4"/>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0"/>
  </w:num>
  <w:num w:numId="15">
    <w:abstractNumId w:val="28"/>
  </w:num>
  <w:num w:numId="16">
    <w:abstractNumId w:val="27"/>
  </w:num>
  <w:num w:numId="17">
    <w:abstractNumId w:val="3"/>
  </w:num>
  <w:num w:numId="18">
    <w:abstractNumId w:val="24"/>
  </w:num>
  <w:num w:numId="19">
    <w:abstractNumId w:val="9"/>
  </w:num>
  <w:num w:numId="20">
    <w:abstractNumId w:val="0"/>
  </w:num>
  <w:num w:numId="21">
    <w:abstractNumId w:val="18"/>
  </w:num>
  <w:num w:numId="22">
    <w:abstractNumId w:val="20"/>
  </w:num>
  <w:num w:numId="23">
    <w:abstractNumId w:val="6"/>
  </w:num>
  <w:num w:numId="24">
    <w:abstractNumId w:val="6"/>
  </w:num>
  <w:num w:numId="25">
    <w:abstractNumId w:val="32"/>
  </w:num>
  <w:num w:numId="26">
    <w:abstractNumId w:val="17"/>
  </w:num>
  <w:num w:numId="27">
    <w:abstractNumId w:val="31"/>
  </w:num>
  <w:num w:numId="28">
    <w:abstractNumId w:val="25"/>
  </w:num>
  <w:num w:numId="29">
    <w:abstractNumId w:val="14"/>
  </w:num>
  <w:num w:numId="30">
    <w:abstractNumId w:val="19"/>
  </w:num>
  <w:num w:numId="31">
    <w:abstractNumId w:val="11"/>
  </w:num>
  <w:num w:numId="32">
    <w:abstractNumId w:val="29"/>
  </w:num>
  <w:num w:numId="33">
    <w:abstractNumId w:val="33"/>
  </w:num>
  <w:num w:numId="34">
    <w:abstractNumId w:val="1"/>
  </w:num>
  <w:num w:numId="35">
    <w:abstractNumId w:val="13"/>
  </w:num>
  <w:num w:numId="36">
    <w:abstractNumId w:val="7"/>
  </w:num>
  <w:num w:numId="37">
    <w:abstractNumId w:val="8"/>
  </w:num>
  <w:num w:numId="38">
    <w:abstractNumId w:val="3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D7"/>
    <w:rsid w:val="00000532"/>
    <w:rsid w:val="0000066A"/>
    <w:rsid w:val="000006A1"/>
    <w:rsid w:val="00000EE1"/>
    <w:rsid w:val="00001388"/>
    <w:rsid w:val="000026DC"/>
    <w:rsid w:val="00004F67"/>
    <w:rsid w:val="00007F58"/>
    <w:rsid w:val="00010B93"/>
    <w:rsid w:val="000123B7"/>
    <w:rsid w:val="00020244"/>
    <w:rsid w:val="000202AF"/>
    <w:rsid w:val="00020D49"/>
    <w:rsid w:val="00021AA3"/>
    <w:rsid w:val="00024EB0"/>
    <w:rsid w:val="00025BE5"/>
    <w:rsid w:val="00027CD0"/>
    <w:rsid w:val="00027F7D"/>
    <w:rsid w:val="000367DF"/>
    <w:rsid w:val="00041029"/>
    <w:rsid w:val="00041B8B"/>
    <w:rsid w:val="00043294"/>
    <w:rsid w:val="00045F40"/>
    <w:rsid w:val="000475BD"/>
    <w:rsid w:val="00052293"/>
    <w:rsid w:val="0005479A"/>
    <w:rsid w:val="00054AB7"/>
    <w:rsid w:val="000648FD"/>
    <w:rsid w:val="00064F84"/>
    <w:rsid w:val="00066904"/>
    <w:rsid w:val="00066F2F"/>
    <w:rsid w:val="000676F1"/>
    <w:rsid w:val="000717EC"/>
    <w:rsid w:val="00073C06"/>
    <w:rsid w:val="0007522E"/>
    <w:rsid w:val="00075B2B"/>
    <w:rsid w:val="00080AD7"/>
    <w:rsid w:val="000817C7"/>
    <w:rsid w:val="00085ECD"/>
    <w:rsid w:val="00090E58"/>
    <w:rsid w:val="000A0E22"/>
    <w:rsid w:val="000A4CCB"/>
    <w:rsid w:val="000B13F1"/>
    <w:rsid w:val="000B3E1A"/>
    <w:rsid w:val="000B49EF"/>
    <w:rsid w:val="000C0DD6"/>
    <w:rsid w:val="000C12FD"/>
    <w:rsid w:val="000C26BA"/>
    <w:rsid w:val="000C6389"/>
    <w:rsid w:val="000D0AED"/>
    <w:rsid w:val="000D1289"/>
    <w:rsid w:val="000D1350"/>
    <w:rsid w:val="000D4941"/>
    <w:rsid w:val="000D584E"/>
    <w:rsid w:val="000D6168"/>
    <w:rsid w:val="000D7451"/>
    <w:rsid w:val="000E6460"/>
    <w:rsid w:val="000E73FF"/>
    <w:rsid w:val="000F0F69"/>
    <w:rsid w:val="000F2CD2"/>
    <w:rsid w:val="000F3516"/>
    <w:rsid w:val="000F5902"/>
    <w:rsid w:val="0010361B"/>
    <w:rsid w:val="00104293"/>
    <w:rsid w:val="00104F65"/>
    <w:rsid w:val="00107F04"/>
    <w:rsid w:val="00111CFA"/>
    <w:rsid w:val="00111F56"/>
    <w:rsid w:val="001121C7"/>
    <w:rsid w:val="00114D1A"/>
    <w:rsid w:val="00114DE4"/>
    <w:rsid w:val="00115CA3"/>
    <w:rsid w:val="00117D32"/>
    <w:rsid w:val="00120D7D"/>
    <w:rsid w:val="001212D3"/>
    <w:rsid w:val="00122E36"/>
    <w:rsid w:val="00123516"/>
    <w:rsid w:val="00125035"/>
    <w:rsid w:val="00131494"/>
    <w:rsid w:val="00131B16"/>
    <w:rsid w:val="00135470"/>
    <w:rsid w:val="00136B69"/>
    <w:rsid w:val="00136ED1"/>
    <w:rsid w:val="00143CED"/>
    <w:rsid w:val="00143EFA"/>
    <w:rsid w:val="0014556A"/>
    <w:rsid w:val="00146176"/>
    <w:rsid w:val="00151DA7"/>
    <w:rsid w:val="00153784"/>
    <w:rsid w:val="00157357"/>
    <w:rsid w:val="00163286"/>
    <w:rsid w:val="001634BF"/>
    <w:rsid w:val="00163C8C"/>
    <w:rsid w:val="001669FD"/>
    <w:rsid w:val="0016798A"/>
    <w:rsid w:val="00174E7B"/>
    <w:rsid w:val="00175D85"/>
    <w:rsid w:val="00180A4B"/>
    <w:rsid w:val="00181D58"/>
    <w:rsid w:val="0018410C"/>
    <w:rsid w:val="00190BAF"/>
    <w:rsid w:val="00192ECF"/>
    <w:rsid w:val="001952A3"/>
    <w:rsid w:val="001959B4"/>
    <w:rsid w:val="001967B5"/>
    <w:rsid w:val="001A17A5"/>
    <w:rsid w:val="001A30E9"/>
    <w:rsid w:val="001A3BA2"/>
    <w:rsid w:val="001A3BC1"/>
    <w:rsid w:val="001A46A9"/>
    <w:rsid w:val="001A788F"/>
    <w:rsid w:val="001B25C6"/>
    <w:rsid w:val="001B2C87"/>
    <w:rsid w:val="001B4FBE"/>
    <w:rsid w:val="001B7417"/>
    <w:rsid w:val="001C129C"/>
    <w:rsid w:val="001C258D"/>
    <w:rsid w:val="001C41DF"/>
    <w:rsid w:val="001C64D3"/>
    <w:rsid w:val="001C7441"/>
    <w:rsid w:val="001D6C8F"/>
    <w:rsid w:val="001D6F9F"/>
    <w:rsid w:val="001D71E2"/>
    <w:rsid w:val="001E2EBF"/>
    <w:rsid w:val="001E6731"/>
    <w:rsid w:val="001E6FCD"/>
    <w:rsid w:val="001E7EAB"/>
    <w:rsid w:val="001F07A1"/>
    <w:rsid w:val="001F37B0"/>
    <w:rsid w:val="001F3CF3"/>
    <w:rsid w:val="001F3D85"/>
    <w:rsid w:val="001F5D61"/>
    <w:rsid w:val="001F74F8"/>
    <w:rsid w:val="00203035"/>
    <w:rsid w:val="00204D53"/>
    <w:rsid w:val="002060E5"/>
    <w:rsid w:val="00212314"/>
    <w:rsid w:val="00212A86"/>
    <w:rsid w:val="002158C5"/>
    <w:rsid w:val="00215B24"/>
    <w:rsid w:val="002202B2"/>
    <w:rsid w:val="00220CF5"/>
    <w:rsid w:val="00221D72"/>
    <w:rsid w:val="00222A26"/>
    <w:rsid w:val="00223CF5"/>
    <w:rsid w:val="00223ECA"/>
    <w:rsid w:val="002244B3"/>
    <w:rsid w:val="002255E2"/>
    <w:rsid w:val="00230388"/>
    <w:rsid w:val="0023134E"/>
    <w:rsid w:val="0023157B"/>
    <w:rsid w:val="0023199E"/>
    <w:rsid w:val="002320A9"/>
    <w:rsid w:val="00234B85"/>
    <w:rsid w:val="00237E31"/>
    <w:rsid w:val="00240E97"/>
    <w:rsid w:val="00241529"/>
    <w:rsid w:val="00243076"/>
    <w:rsid w:val="00247C59"/>
    <w:rsid w:val="00250534"/>
    <w:rsid w:val="00250E41"/>
    <w:rsid w:val="0025204E"/>
    <w:rsid w:val="00252460"/>
    <w:rsid w:val="00254D83"/>
    <w:rsid w:val="00256E39"/>
    <w:rsid w:val="00260F11"/>
    <w:rsid w:val="00262B36"/>
    <w:rsid w:val="00264365"/>
    <w:rsid w:val="00265DEF"/>
    <w:rsid w:val="00265EF3"/>
    <w:rsid w:val="00270842"/>
    <w:rsid w:val="0027236C"/>
    <w:rsid w:val="00272ECD"/>
    <w:rsid w:val="00273A11"/>
    <w:rsid w:val="0027512A"/>
    <w:rsid w:val="00275F18"/>
    <w:rsid w:val="00280747"/>
    <w:rsid w:val="00283D3A"/>
    <w:rsid w:val="00290451"/>
    <w:rsid w:val="00290AC4"/>
    <w:rsid w:val="00290ADC"/>
    <w:rsid w:val="0029153C"/>
    <w:rsid w:val="00292FC9"/>
    <w:rsid w:val="00295632"/>
    <w:rsid w:val="00297326"/>
    <w:rsid w:val="002A09C4"/>
    <w:rsid w:val="002A0C5D"/>
    <w:rsid w:val="002A1FF3"/>
    <w:rsid w:val="002A2165"/>
    <w:rsid w:val="002A2554"/>
    <w:rsid w:val="002A5F06"/>
    <w:rsid w:val="002B0338"/>
    <w:rsid w:val="002B14C4"/>
    <w:rsid w:val="002B3068"/>
    <w:rsid w:val="002B4D06"/>
    <w:rsid w:val="002B7F31"/>
    <w:rsid w:val="002C064D"/>
    <w:rsid w:val="002C0C5A"/>
    <w:rsid w:val="002C20E3"/>
    <w:rsid w:val="002C6DEE"/>
    <w:rsid w:val="002C739B"/>
    <w:rsid w:val="002C769E"/>
    <w:rsid w:val="002D0D11"/>
    <w:rsid w:val="002D1E09"/>
    <w:rsid w:val="002D65A2"/>
    <w:rsid w:val="002D71B0"/>
    <w:rsid w:val="002E01C1"/>
    <w:rsid w:val="002E1345"/>
    <w:rsid w:val="002E4650"/>
    <w:rsid w:val="002E4D45"/>
    <w:rsid w:val="002E59F3"/>
    <w:rsid w:val="002E707D"/>
    <w:rsid w:val="002E7162"/>
    <w:rsid w:val="002F0AD4"/>
    <w:rsid w:val="002F1D11"/>
    <w:rsid w:val="002F4E0A"/>
    <w:rsid w:val="002F55F6"/>
    <w:rsid w:val="002F5FDF"/>
    <w:rsid w:val="002F6B4B"/>
    <w:rsid w:val="002F6CD0"/>
    <w:rsid w:val="002F76C1"/>
    <w:rsid w:val="00301773"/>
    <w:rsid w:val="00301EFB"/>
    <w:rsid w:val="00302176"/>
    <w:rsid w:val="00310247"/>
    <w:rsid w:val="00314CC8"/>
    <w:rsid w:val="00315475"/>
    <w:rsid w:val="00316FF6"/>
    <w:rsid w:val="00317435"/>
    <w:rsid w:val="00322DC1"/>
    <w:rsid w:val="00323A16"/>
    <w:rsid w:val="00325E06"/>
    <w:rsid w:val="00325E12"/>
    <w:rsid w:val="00331CEB"/>
    <w:rsid w:val="003360D4"/>
    <w:rsid w:val="003366DD"/>
    <w:rsid w:val="00340157"/>
    <w:rsid w:val="00344316"/>
    <w:rsid w:val="00344481"/>
    <w:rsid w:val="00346448"/>
    <w:rsid w:val="00347714"/>
    <w:rsid w:val="00350DDE"/>
    <w:rsid w:val="003511FB"/>
    <w:rsid w:val="00354785"/>
    <w:rsid w:val="00355E5D"/>
    <w:rsid w:val="00360105"/>
    <w:rsid w:val="0036220C"/>
    <w:rsid w:val="003625B0"/>
    <w:rsid w:val="00362FA7"/>
    <w:rsid w:val="00363170"/>
    <w:rsid w:val="003668AB"/>
    <w:rsid w:val="003673D0"/>
    <w:rsid w:val="003711A3"/>
    <w:rsid w:val="00372075"/>
    <w:rsid w:val="003720B0"/>
    <w:rsid w:val="00374F85"/>
    <w:rsid w:val="003756C8"/>
    <w:rsid w:val="00377733"/>
    <w:rsid w:val="00380D3A"/>
    <w:rsid w:val="00382F20"/>
    <w:rsid w:val="00386A47"/>
    <w:rsid w:val="00387331"/>
    <w:rsid w:val="00387F55"/>
    <w:rsid w:val="00390C2F"/>
    <w:rsid w:val="0039131F"/>
    <w:rsid w:val="00391A2E"/>
    <w:rsid w:val="00393708"/>
    <w:rsid w:val="00393839"/>
    <w:rsid w:val="00394BA9"/>
    <w:rsid w:val="00395373"/>
    <w:rsid w:val="003A70C7"/>
    <w:rsid w:val="003A78D3"/>
    <w:rsid w:val="003B10FA"/>
    <w:rsid w:val="003B14AF"/>
    <w:rsid w:val="003B50B8"/>
    <w:rsid w:val="003B63F9"/>
    <w:rsid w:val="003B6D5B"/>
    <w:rsid w:val="003B73B7"/>
    <w:rsid w:val="003C1EDC"/>
    <w:rsid w:val="003C650D"/>
    <w:rsid w:val="003C7A7A"/>
    <w:rsid w:val="003D0146"/>
    <w:rsid w:val="003D25E0"/>
    <w:rsid w:val="003D26FE"/>
    <w:rsid w:val="003D7073"/>
    <w:rsid w:val="003D7DC3"/>
    <w:rsid w:val="003E0FE9"/>
    <w:rsid w:val="003E2296"/>
    <w:rsid w:val="003E40B4"/>
    <w:rsid w:val="003E5380"/>
    <w:rsid w:val="003E57BA"/>
    <w:rsid w:val="003F2C75"/>
    <w:rsid w:val="00401769"/>
    <w:rsid w:val="00401EEF"/>
    <w:rsid w:val="00407846"/>
    <w:rsid w:val="004101C7"/>
    <w:rsid w:val="00410798"/>
    <w:rsid w:val="00412047"/>
    <w:rsid w:val="004134DE"/>
    <w:rsid w:val="00413A7F"/>
    <w:rsid w:val="004225F4"/>
    <w:rsid w:val="00422C7B"/>
    <w:rsid w:val="00425A61"/>
    <w:rsid w:val="00425FCB"/>
    <w:rsid w:val="004264F3"/>
    <w:rsid w:val="004269CB"/>
    <w:rsid w:val="00427313"/>
    <w:rsid w:val="004273D6"/>
    <w:rsid w:val="004330FE"/>
    <w:rsid w:val="0043681C"/>
    <w:rsid w:val="004370DF"/>
    <w:rsid w:val="004407FB"/>
    <w:rsid w:val="00443165"/>
    <w:rsid w:val="00445580"/>
    <w:rsid w:val="00446051"/>
    <w:rsid w:val="004515C9"/>
    <w:rsid w:val="00452936"/>
    <w:rsid w:val="0045600C"/>
    <w:rsid w:val="00456F18"/>
    <w:rsid w:val="004604AE"/>
    <w:rsid w:val="004627D1"/>
    <w:rsid w:val="00464913"/>
    <w:rsid w:val="00465DCE"/>
    <w:rsid w:val="00466173"/>
    <w:rsid w:val="00472142"/>
    <w:rsid w:val="00474B12"/>
    <w:rsid w:val="004752A7"/>
    <w:rsid w:val="004762C2"/>
    <w:rsid w:val="004778AF"/>
    <w:rsid w:val="00480F7D"/>
    <w:rsid w:val="0048263D"/>
    <w:rsid w:val="00482A29"/>
    <w:rsid w:val="00482D1C"/>
    <w:rsid w:val="00483031"/>
    <w:rsid w:val="0048499F"/>
    <w:rsid w:val="00485172"/>
    <w:rsid w:val="00485A12"/>
    <w:rsid w:val="0049079E"/>
    <w:rsid w:val="004913FE"/>
    <w:rsid w:val="0049257C"/>
    <w:rsid w:val="004955F3"/>
    <w:rsid w:val="00495F2B"/>
    <w:rsid w:val="00496439"/>
    <w:rsid w:val="00497A57"/>
    <w:rsid w:val="004B08B7"/>
    <w:rsid w:val="004B2446"/>
    <w:rsid w:val="004B47CE"/>
    <w:rsid w:val="004B4958"/>
    <w:rsid w:val="004B7816"/>
    <w:rsid w:val="004C1B2D"/>
    <w:rsid w:val="004C1F42"/>
    <w:rsid w:val="004C3B36"/>
    <w:rsid w:val="004C4304"/>
    <w:rsid w:val="004C57D2"/>
    <w:rsid w:val="004C5B11"/>
    <w:rsid w:val="004C7DEE"/>
    <w:rsid w:val="004D34AF"/>
    <w:rsid w:val="004D4259"/>
    <w:rsid w:val="004D619B"/>
    <w:rsid w:val="004D61F4"/>
    <w:rsid w:val="004D6383"/>
    <w:rsid w:val="004D7A48"/>
    <w:rsid w:val="004E0883"/>
    <w:rsid w:val="004E24AF"/>
    <w:rsid w:val="004E24B9"/>
    <w:rsid w:val="004E56EB"/>
    <w:rsid w:val="004E5FF1"/>
    <w:rsid w:val="004E61E6"/>
    <w:rsid w:val="004F0F63"/>
    <w:rsid w:val="004F181A"/>
    <w:rsid w:val="004F23A8"/>
    <w:rsid w:val="004F2505"/>
    <w:rsid w:val="004F328C"/>
    <w:rsid w:val="0050309A"/>
    <w:rsid w:val="00503F49"/>
    <w:rsid w:val="00504BC5"/>
    <w:rsid w:val="00511247"/>
    <w:rsid w:val="0051200F"/>
    <w:rsid w:val="00513108"/>
    <w:rsid w:val="0051383D"/>
    <w:rsid w:val="00514FB2"/>
    <w:rsid w:val="00517300"/>
    <w:rsid w:val="00520008"/>
    <w:rsid w:val="00521C16"/>
    <w:rsid w:val="005223CB"/>
    <w:rsid w:val="00522E00"/>
    <w:rsid w:val="00524AA3"/>
    <w:rsid w:val="0052576F"/>
    <w:rsid w:val="00532406"/>
    <w:rsid w:val="0053378A"/>
    <w:rsid w:val="00535E50"/>
    <w:rsid w:val="005366AC"/>
    <w:rsid w:val="00536AFF"/>
    <w:rsid w:val="005402E2"/>
    <w:rsid w:val="00543B0A"/>
    <w:rsid w:val="00543BF8"/>
    <w:rsid w:val="0054644D"/>
    <w:rsid w:val="005475F9"/>
    <w:rsid w:val="005509C1"/>
    <w:rsid w:val="005536E0"/>
    <w:rsid w:val="00556208"/>
    <w:rsid w:val="005602B3"/>
    <w:rsid w:val="00560EFF"/>
    <w:rsid w:val="0056196B"/>
    <w:rsid w:val="00562FEA"/>
    <w:rsid w:val="0056566A"/>
    <w:rsid w:val="005677A7"/>
    <w:rsid w:val="00572824"/>
    <w:rsid w:val="00573A06"/>
    <w:rsid w:val="00574337"/>
    <w:rsid w:val="00577385"/>
    <w:rsid w:val="00583DA1"/>
    <w:rsid w:val="00587342"/>
    <w:rsid w:val="00590074"/>
    <w:rsid w:val="00594EDC"/>
    <w:rsid w:val="005958A5"/>
    <w:rsid w:val="00596541"/>
    <w:rsid w:val="005A0577"/>
    <w:rsid w:val="005A1023"/>
    <w:rsid w:val="005A1D21"/>
    <w:rsid w:val="005A7135"/>
    <w:rsid w:val="005B1B67"/>
    <w:rsid w:val="005B4CDA"/>
    <w:rsid w:val="005B652E"/>
    <w:rsid w:val="005B6AA2"/>
    <w:rsid w:val="005C2BD2"/>
    <w:rsid w:val="005C2DC9"/>
    <w:rsid w:val="005C2FC7"/>
    <w:rsid w:val="005C7334"/>
    <w:rsid w:val="005D1278"/>
    <w:rsid w:val="005D1E53"/>
    <w:rsid w:val="005D2EE5"/>
    <w:rsid w:val="005E031D"/>
    <w:rsid w:val="005E4C22"/>
    <w:rsid w:val="005E575C"/>
    <w:rsid w:val="005E5D29"/>
    <w:rsid w:val="005F0DC4"/>
    <w:rsid w:val="005F0F73"/>
    <w:rsid w:val="005F15EA"/>
    <w:rsid w:val="005F546C"/>
    <w:rsid w:val="005F72BC"/>
    <w:rsid w:val="0060188D"/>
    <w:rsid w:val="00602E99"/>
    <w:rsid w:val="00603FA7"/>
    <w:rsid w:val="006057AE"/>
    <w:rsid w:val="0060624D"/>
    <w:rsid w:val="00613C52"/>
    <w:rsid w:val="00615D88"/>
    <w:rsid w:val="006163D7"/>
    <w:rsid w:val="0061641C"/>
    <w:rsid w:val="006179F6"/>
    <w:rsid w:val="00620C68"/>
    <w:rsid w:val="006303AA"/>
    <w:rsid w:val="006304A8"/>
    <w:rsid w:val="0063226B"/>
    <w:rsid w:val="00633DB5"/>
    <w:rsid w:val="006346D7"/>
    <w:rsid w:val="00642F8D"/>
    <w:rsid w:val="00644D83"/>
    <w:rsid w:val="00650B5D"/>
    <w:rsid w:val="00651B4D"/>
    <w:rsid w:val="00651BDA"/>
    <w:rsid w:val="00653BC1"/>
    <w:rsid w:val="0065485F"/>
    <w:rsid w:val="00654D56"/>
    <w:rsid w:val="00655736"/>
    <w:rsid w:val="006563B9"/>
    <w:rsid w:val="006620A1"/>
    <w:rsid w:val="00663B6D"/>
    <w:rsid w:val="006646B1"/>
    <w:rsid w:val="006647CE"/>
    <w:rsid w:val="00665353"/>
    <w:rsid w:val="00666666"/>
    <w:rsid w:val="006704B6"/>
    <w:rsid w:val="00673C39"/>
    <w:rsid w:val="00680B8B"/>
    <w:rsid w:val="00684B0F"/>
    <w:rsid w:val="0068791A"/>
    <w:rsid w:val="0069153B"/>
    <w:rsid w:val="006916BB"/>
    <w:rsid w:val="006A1B30"/>
    <w:rsid w:val="006A2555"/>
    <w:rsid w:val="006A4973"/>
    <w:rsid w:val="006A4DA4"/>
    <w:rsid w:val="006A5D4A"/>
    <w:rsid w:val="006A6128"/>
    <w:rsid w:val="006A68C4"/>
    <w:rsid w:val="006A7A24"/>
    <w:rsid w:val="006B7884"/>
    <w:rsid w:val="006B7B03"/>
    <w:rsid w:val="006B7BFF"/>
    <w:rsid w:val="006B7E5C"/>
    <w:rsid w:val="006C09C8"/>
    <w:rsid w:val="006C1AD7"/>
    <w:rsid w:val="006C2895"/>
    <w:rsid w:val="006C2A77"/>
    <w:rsid w:val="006C37E4"/>
    <w:rsid w:val="006C3C8C"/>
    <w:rsid w:val="006C4F26"/>
    <w:rsid w:val="006C5770"/>
    <w:rsid w:val="006C700B"/>
    <w:rsid w:val="006C70DA"/>
    <w:rsid w:val="006C7AB1"/>
    <w:rsid w:val="006D5F32"/>
    <w:rsid w:val="006D64FC"/>
    <w:rsid w:val="006D76F1"/>
    <w:rsid w:val="006E43CA"/>
    <w:rsid w:val="006E5A52"/>
    <w:rsid w:val="006E6931"/>
    <w:rsid w:val="006F0A4E"/>
    <w:rsid w:val="006F1584"/>
    <w:rsid w:val="006F2590"/>
    <w:rsid w:val="006F3F6F"/>
    <w:rsid w:val="0070114E"/>
    <w:rsid w:val="007013AD"/>
    <w:rsid w:val="00702AF2"/>
    <w:rsid w:val="00704D6C"/>
    <w:rsid w:val="00706001"/>
    <w:rsid w:val="00711043"/>
    <w:rsid w:val="00712E9D"/>
    <w:rsid w:val="00713EF5"/>
    <w:rsid w:val="00717321"/>
    <w:rsid w:val="00717353"/>
    <w:rsid w:val="00721202"/>
    <w:rsid w:val="0072121B"/>
    <w:rsid w:val="007227ED"/>
    <w:rsid w:val="00724FDF"/>
    <w:rsid w:val="007250D2"/>
    <w:rsid w:val="0072630D"/>
    <w:rsid w:val="00730B83"/>
    <w:rsid w:val="00731EA2"/>
    <w:rsid w:val="0073673A"/>
    <w:rsid w:val="00742519"/>
    <w:rsid w:val="007446F1"/>
    <w:rsid w:val="0074560F"/>
    <w:rsid w:val="00746388"/>
    <w:rsid w:val="007467EC"/>
    <w:rsid w:val="00746FFE"/>
    <w:rsid w:val="00755AD2"/>
    <w:rsid w:val="007565D7"/>
    <w:rsid w:val="00756CEA"/>
    <w:rsid w:val="0075738F"/>
    <w:rsid w:val="00761D31"/>
    <w:rsid w:val="007638E0"/>
    <w:rsid w:val="00764C24"/>
    <w:rsid w:val="00764D83"/>
    <w:rsid w:val="007677F7"/>
    <w:rsid w:val="00771382"/>
    <w:rsid w:val="00776873"/>
    <w:rsid w:val="0077710F"/>
    <w:rsid w:val="00780858"/>
    <w:rsid w:val="00786502"/>
    <w:rsid w:val="00786F2A"/>
    <w:rsid w:val="00795379"/>
    <w:rsid w:val="007A09F5"/>
    <w:rsid w:val="007A1315"/>
    <w:rsid w:val="007A13E3"/>
    <w:rsid w:val="007A3B7B"/>
    <w:rsid w:val="007A3CCB"/>
    <w:rsid w:val="007A6A13"/>
    <w:rsid w:val="007B0457"/>
    <w:rsid w:val="007B1621"/>
    <w:rsid w:val="007B5172"/>
    <w:rsid w:val="007B5545"/>
    <w:rsid w:val="007B67A0"/>
    <w:rsid w:val="007B7A29"/>
    <w:rsid w:val="007C0F48"/>
    <w:rsid w:val="007C1F4D"/>
    <w:rsid w:val="007C7C86"/>
    <w:rsid w:val="007D060E"/>
    <w:rsid w:val="007D43FC"/>
    <w:rsid w:val="007D5DF6"/>
    <w:rsid w:val="007D5E24"/>
    <w:rsid w:val="007D7D67"/>
    <w:rsid w:val="007E2F52"/>
    <w:rsid w:val="007E6764"/>
    <w:rsid w:val="007F0045"/>
    <w:rsid w:val="007F13B1"/>
    <w:rsid w:val="007F303B"/>
    <w:rsid w:val="007F38CE"/>
    <w:rsid w:val="007F4345"/>
    <w:rsid w:val="007F4B57"/>
    <w:rsid w:val="007F56C7"/>
    <w:rsid w:val="0080064E"/>
    <w:rsid w:val="00802DE5"/>
    <w:rsid w:val="00805AF4"/>
    <w:rsid w:val="00815C99"/>
    <w:rsid w:val="0081732A"/>
    <w:rsid w:val="00822F4D"/>
    <w:rsid w:val="008260C8"/>
    <w:rsid w:val="00826145"/>
    <w:rsid w:val="008300D2"/>
    <w:rsid w:val="00831DCF"/>
    <w:rsid w:val="00833809"/>
    <w:rsid w:val="0083783C"/>
    <w:rsid w:val="00841F1E"/>
    <w:rsid w:val="00842198"/>
    <w:rsid w:val="00843A0C"/>
    <w:rsid w:val="008443F4"/>
    <w:rsid w:val="0084440E"/>
    <w:rsid w:val="00847DF7"/>
    <w:rsid w:val="00850059"/>
    <w:rsid w:val="008519AE"/>
    <w:rsid w:val="00856087"/>
    <w:rsid w:val="0086423A"/>
    <w:rsid w:val="00872263"/>
    <w:rsid w:val="008736F2"/>
    <w:rsid w:val="00877439"/>
    <w:rsid w:val="00877E32"/>
    <w:rsid w:val="00880223"/>
    <w:rsid w:val="0088096A"/>
    <w:rsid w:val="00880B06"/>
    <w:rsid w:val="0088385A"/>
    <w:rsid w:val="00884F19"/>
    <w:rsid w:val="008865F1"/>
    <w:rsid w:val="00890AF6"/>
    <w:rsid w:val="00891BD2"/>
    <w:rsid w:val="00891C4C"/>
    <w:rsid w:val="00891D39"/>
    <w:rsid w:val="008924AF"/>
    <w:rsid w:val="0089371E"/>
    <w:rsid w:val="00893BD9"/>
    <w:rsid w:val="008943CC"/>
    <w:rsid w:val="008946A0"/>
    <w:rsid w:val="00895D9E"/>
    <w:rsid w:val="0089608B"/>
    <w:rsid w:val="00896CB9"/>
    <w:rsid w:val="008A1036"/>
    <w:rsid w:val="008A2214"/>
    <w:rsid w:val="008A26C8"/>
    <w:rsid w:val="008A3259"/>
    <w:rsid w:val="008A766B"/>
    <w:rsid w:val="008B1CC0"/>
    <w:rsid w:val="008B3EBE"/>
    <w:rsid w:val="008B416F"/>
    <w:rsid w:val="008B532C"/>
    <w:rsid w:val="008B623A"/>
    <w:rsid w:val="008B7B02"/>
    <w:rsid w:val="008C0C16"/>
    <w:rsid w:val="008C2B7D"/>
    <w:rsid w:val="008C5719"/>
    <w:rsid w:val="008C645F"/>
    <w:rsid w:val="008C7B97"/>
    <w:rsid w:val="008C7BF0"/>
    <w:rsid w:val="008D0579"/>
    <w:rsid w:val="008D1AF9"/>
    <w:rsid w:val="008D2548"/>
    <w:rsid w:val="008D7C93"/>
    <w:rsid w:val="008D7D6C"/>
    <w:rsid w:val="008E027B"/>
    <w:rsid w:val="008E2D28"/>
    <w:rsid w:val="008E4086"/>
    <w:rsid w:val="008E60B8"/>
    <w:rsid w:val="008F10CA"/>
    <w:rsid w:val="008F4E89"/>
    <w:rsid w:val="008F4EEE"/>
    <w:rsid w:val="008F72F7"/>
    <w:rsid w:val="0090314A"/>
    <w:rsid w:val="00903154"/>
    <w:rsid w:val="009037D9"/>
    <w:rsid w:val="00903BFA"/>
    <w:rsid w:val="0090541E"/>
    <w:rsid w:val="00911A4D"/>
    <w:rsid w:val="00917EFB"/>
    <w:rsid w:val="00920AF0"/>
    <w:rsid w:val="00924D3C"/>
    <w:rsid w:val="00924F23"/>
    <w:rsid w:val="00931EAA"/>
    <w:rsid w:val="009326F3"/>
    <w:rsid w:val="0093346B"/>
    <w:rsid w:val="00933586"/>
    <w:rsid w:val="00934C11"/>
    <w:rsid w:val="0093769D"/>
    <w:rsid w:val="0094067F"/>
    <w:rsid w:val="00946E71"/>
    <w:rsid w:val="00952D95"/>
    <w:rsid w:val="009533B8"/>
    <w:rsid w:val="00953B57"/>
    <w:rsid w:val="00960285"/>
    <w:rsid w:val="0096325F"/>
    <w:rsid w:val="00967F79"/>
    <w:rsid w:val="00971139"/>
    <w:rsid w:val="00972FFB"/>
    <w:rsid w:val="009762C3"/>
    <w:rsid w:val="00977071"/>
    <w:rsid w:val="00981322"/>
    <w:rsid w:val="00981C77"/>
    <w:rsid w:val="00982254"/>
    <w:rsid w:val="0098232E"/>
    <w:rsid w:val="00982C58"/>
    <w:rsid w:val="009831E5"/>
    <w:rsid w:val="0098355C"/>
    <w:rsid w:val="00984151"/>
    <w:rsid w:val="009856B2"/>
    <w:rsid w:val="00985CBF"/>
    <w:rsid w:val="00990BA2"/>
    <w:rsid w:val="00991C32"/>
    <w:rsid w:val="009930D2"/>
    <w:rsid w:val="0099425C"/>
    <w:rsid w:val="009A06B7"/>
    <w:rsid w:val="009A090F"/>
    <w:rsid w:val="009A374A"/>
    <w:rsid w:val="009A3905"/>
    <w:rsid w:val="009A4E43"/>
    <w:rsid w:val="009A5408"/>
    <w:rsid w:val="009A6228"/>
    <w:rsid w:val="009A697D"/>
    <w:rsid w:val="009A6D7C"/>
    <w:rsid w:val="009A6E6E"/>
    <w:rsid w:val="009B0C78"/>
    <w:rsid w:val="009B1FDB"/>
    <w:rsid w:val="009B295D"/>
    <w:rsid w:val="009B3353"/>
    <w:rsid w:val="009B6D7E"/>
    <w:rsid w:val="009B6F9B"/>
    <w:rsid w:val="009B72E0"/>
    <w:rsid w:val="009C07CD"/>
    <w:rsid w:val="009C4079"/>
    <w:rsid w:val="009C43B4"/>
    <w:rsid w:val="009D0CDE"/>
    <w:rsid w:val="009D1DF1"/>
    <w:rsid w:val="009D4431"/>
    <w:rsid w:val="009D64CB"/>
    <w:rsid w:val="009D7412"/>
    <w:rsid w:val="009E0529"/>
    <w:rsid w:val="009E13D2"/>
    <w:rsid w:val="009E18B7"/>
    <w:rsid w:val="009E4961"/>
    <w:rsid w:val="009E7064"/>
    <w:rsid w:val="009E74EB"/>
    <w:rsid w:val="009F1D93"/>
    <w:rsid w:val="009F2045"/>
    <w:rsid w:val="009F35DA"/>
    <w:rsid w:val="009F6F89"/>
    <w:rsid w:val="00A00092"/>
    <w:rsid w:val="00A0215F"/>
    <w:rsid w:val="00A120A7"/>
    <w:rsid w:val="00A122E8"/>
    <w:rsid w:val="00A12B9B"/>
    <w:rsid w:val="00A233FF"/>
    <w:rsid w:val="00A2412D"/>
    <w:rsid w:val="00A26319"/>
    <w:rsid w:val="00A32F5A"/>
    <w:rsid w:val="00A339DA"/>
    <w:rsid w:val="00A33BCA"/>
    <w:rsid w:val="00A41A83"/>
    <w:rsid w:val="00A4370B"/>
    <w:rsid w:val="00A4546E"/>
    <w:rsid w:val="00A461A1"/>
    <w:rsid w:val="00A52196"/>
    <w:rsid w:val="00A5322F"/>
    <w:rsid w:val="00A553F7"/>
    <w:rsid w:val="00A57974"/>
    <w:rsid w:val="00A60374"/>
    <w:rsid w:val="00A6204A"/>
    <w:rsid w:val="00A622F9"/>
    <w:rsid w:val="00A65361"/>
    <w:rsid w:val="00A6798C"/>
    <w:rsid w:val="00A67F20"/>
    <w:rsid w:val="00A70427"/>
    <w:rsid w:val="00A72E2B"/>
    <w:rsid w:val="00A74805"/>
    <w:rsid w:val="00A80192"/>
    <w:rsid w:val="00A804A0"/>
    <w:rsid w:val="00A813C8"/>
    <w:rsid w:val="00A824EC"/>
    <w:rsid w:val="00A83E98"/>
    <w:rsid w:val="00A84E59"/>
    <w:rsid w:val="00A85B88"/>
    <w:rsid w:val="00A86DC0"/>
    <w:rsid w:val="00A8710A"/>
    <w:rsid w:val="00AA1E23"/>
    <w:rsid w:val="00AA2CD5"/>
    <w:rsid w:val="00AA46C4"/>
    <w:rsid w:val="00AB0744"/>
    <w:rsid w:val="00AB4C72"/>
    <w:rsid w:val="00AC0038"/>
    <w:rsid w:val="00AC16D5"/>
    <w:rsid w:val="00AC19A6"/>
    <w:rsid w:val="00AC1C98"/>
    <w:rsid w:val="00AC2C47"/>
    <w:rsid w:val="00AC2DFC"/>
    <w:rsid w:val="00AC39CE"/>
    <w:rsid w:val="00AC4612"/>
    <w:rsid w:val="00AC4CF4"/>
    <w:rsid w:val="00AC5576"/>
    <w:rsid w:val="00AC57BB"/>
    <w:rsid w:val="00AC60B2"/>
    <w:rsid w:val="00AD040E"/>
    <w:rsid w:val="00AD2EC7"/>
    <w:rsid w:val="00AD3A70"/>
    <w:rsid w:val="00AD52E7"/>
    <w:rsid w:val="00AE03F2"/>
    <w:rsid w:val="00AE0557"/>
    <w:rsid w:val="00AE4254"/>
    <w:rsid w:val="00AE4568"/>
    <w:rsid w:val="00AE617A"/>
    <w:rsid w:val="00AF0C48"/>
    <w:rsid w:val="00AF4B97"/>
    <w:rsid w:val="00AF655A"/>
    <w:rsid w:val="00AF75D3"/>
    <w:rsid w:val="00B011F5"/>
    <w:rsid w:val="00B024CD"/>
    <w:rsid w:val="00B0649D"/>
    <w:rsid w:val="00B10E55"/>
    <w:rsid w:val="00B16C01"/>
    <w:rsid w:val="00B1780A"/>
    <w:rsid w:val="00B23DE9"/>
    <w:rsid w:val="00B23EFF"/>
    <w:rsid w:val="00B242CB"/>
    <w:rsid w:val="00B24CFA"/>
    <w:rsid w:val="00B25847"/>
    <w:rsid w:val="00B301C6"/>
    <w:rsid w:val="00B31F53"/>
    <w:rsid w:val="00B32AA1"/>
    <w:rsid w:val="00B335C1"/>
    <w:rsid w:val="00B337DB"/>
    <w:rsid w:val="00B36F46"/>
    <w:rsid w:val="00B433E3"/>
    <w:rsid w:val="00B44825"/>
    <w:rsid w:val="00B44C7A"/>
    <w:rsid w:val="00B44F34"/>
    <w:rsid w:val="00B50930"/>
    <w:rsid w:val="00B51205"/>
    <w:rsid w:val="00B51871"/>
    <w:rsid w:val="00B522DC"/>
    <w:rsid w:val="00B53331"/>
    <w:rsid w:val="00B5383F"/>
    <w:rsid w:val="00B55586"/>
    <w:rsid w:val="00B56330"/>
    <w:rsid w:val="00B57045"/>
    <w:rsid w:val="00B571A3"/>
    <w:rsid w:val="00B601E4"/>
    <w:rsid w:val="00B6071A"/>
    <w:rsid w:val="00B61405"/>
    <w:rsid w:val="00B61ADE"/>
    <w:rsid w:val="00B61F74"/>
    <w:rsid w:val="00B61FD7"/>
    <w:rsid w:val="00B70891"/>
    <w:rsid w:val="00B70FFC"/>
    <w:rsid w:val="00B71C8B"/>
    <w:rsid w:val="00B72523"/>
    <w:rsid w:val="00B72FC9"/>
    <w:rsid w:val="00B743DD"/>
    <w:rsid w:val="00B7585E"/>
    <w:rsid w:val="00B75953"/>
    <w:rsid w:val="00B759B0"/>
    <w:rsid w:val="00B77058"/>
    <w:rsid w:val="00B82024"/>
    <w:rsid w:val="00B84314"/>
    <w:rsid w:val="00B845A0"/>
    <w:rsid w:val="00B84902"/>
    <w:rsid w:val="00B84DA6"/>
    <w:rsid w:val="00B8546E"/>
    <w:rsid w:val="00B92223"/>
    <w:rsid w:val="00B92A6C"/>
    <w:rsid w:val="00B94908"/>
    <w:rsid w:val="00B94DDD"/>
    <w:rsid w:val="00B95C1A"/>
    <w:rsid w:val="00B97443"/>
    <w:rsid w:val="00B97CB0"/>
    <w:rsid w:val="00BA109E"/>
    <w:rsid w:val="00BA1FC5"/>
    <w:rsid w:val="00BB056C"/>
    <w:rsid w:val="00BB0B91"/>
    <w:rsid w:val="00BB11A4"/>
    <w:rsid w:val="00BB3746"/>
    <w:rsid w:val="00BC0535"/>
    <w:rsid w:val="00BC06AC"/>
    <w:rsid w:val="00BC07C0"/>
    <w:rsid w:val="00BC738A"/>
    <w:rsid w:val="00BD073E"/>
    <w:rsid w:val="00BD1F3F"/>
    <w:rsid w:val="00BD2461"/>
    <w:rsid w:val="00BD58DD"/>
    <w:rsid w:val="00BD5B0A"/>
    <w:rsid w:val="00BD6FCD"/>
    <w:rsid w:val="00BD7B76"/>
    <w:rsid w:val="00BE5884"/>
    <w:rsid w:val="00BF2728"/>
    <w:rsid w:val="00BF3411"/>
    <w:rsid w:val="00BF6DE6"/>
    <w:rsid w:val="00C0041A"/>
    <w:rsid w:val="00C05EC9"/>
    <w:rsid w:val="00C0606D"/>
    <w:rsid w:val="00C1171D"/>
    <w:rsid w:val="00C12F28"/>
    <w:rsid w:val="00C13981"/>
    <w:rsid w:val="00C13B5A"/>
    <w:rsid w:val="00C174E4"/>
    <w:rsid w:val="00C17F38"/>
    <w:rsid w:val="00C20509"/>
    <w:rsid w:val="00C21138"/>
    <w:rsid w:val="00C22256"/>
    <w:rsid w:val="00C22E15"/>
    <w:rsid w:val="00C27A67"/>
    <w:rsid w:val="00C3304D"/>
    <w:rsid w:val="00C40F9A"/>
    <w:rsid w:val="00C43B9A"/>
    <w:rsid w:val="00C50837"/>
    <w:rsid w:val="00C51652"/>
    <w:rsid w:val="00C51879"/>
    <w:rsid w:val="00C536C1"/>
    <w:rsid w:val="00C540B8"/>
    <w:rsid w:val="00C54A04"/>
    <w:rsid w:val="00C56BB7"/>
    <w:rsid w:val="00C575B7"/>
    <w:rsid w:val="00C61980"/>
    <w:rsid w:val="00C649A4"/>
    <w:rsid w:val="00C651E2"/>
    <w:rsid w:val="00C7050D"/>
    <w:rsid w:val="00C709C9"/>
    <w:rsid w:val="00C71125"/>
    <w:rsid w:val="00C73A34"/>
    <w:rsid w:val="00C74031"/>
    <w:rsid w:val="00C7464B"/>
    <w:rsid w:val="00C77459"/>
    <w:rsid w:val="00C77658"/>
    <w:rsid w:val="00C77F8C"/>
    <w:rsid w:val="00C80E3A"/>
    <w:rsid w:val="00C811EC"/>
    <w:rsid w:val="00C82379"/>
    <w:rsid w:val="00C82894"/>
    <w:rsid w:val="00C833D9"/>
    <w:rsid w:val="00C85203"/>
    <w:rsid w:val="00C8544D"/>
    <w:rsid w:val="00C87844"/>
    <w:rsid w:val="00C9048E"/>
    <w:rsid w:val="00C905CC"/>
    <w:rsid w:val="00C953D9"/>
    <w:rsid w:val="00C95F84"/>
    <w:rsid w:val="00C9604B"/>
    <w:rsid w:val="00CA2261"/>
    <w:rsid w:val="00CA5AE1"/>
    <w:rsid w:val="00CA7B26"/>
    <w:rsid w:val="00CB1252"/>
    <w:rsid w:val="00CB1739"/>
    <w:rsid w:val="00CB27F3"/>
    <w:rsid w:val="00CC0CAB"/>
    <w:rsid w:val="00CD1741"/>
    <w:rsid w:val="00CD33D0"/>
    <w:rsid w:val="00CD375E"/>
    <w:rsid w:val="00CD590B"/>
    <w:rsid w:val="00CE0B04"/>
    <w:rsid w:val="00CE0D3B"/>
    <w:rsid w:val="00CE109C"/>
    <w:rsid w:val="00CE2273"/>
    <w:rsid w:val="00CE70B1"/>
    <w:rsid w:val="00CF00DF"/>
    <w:rsid w:val="00CF0598"/>
    <w:rsid w:val="00CF3337"/>
    <w:rsid w:val="00CF33E9"/>
    <w:rsid w:val="00CF4CCB"/>
    <w:rsid w:val="00D00064"/>
    <w:rsid w:val="00D00653"/>
    <w:rsid w:val="00D0469B"/>
    <w:rsid w:val="00D04955"/>
    <w:rsid w:val="00D074C5"/>
    <w:rsid w:val="00D114B4"/>
    <w:rsid w:val="00D13787"/>
    <w:rsid w:val="00D15654"/>
    <w:rsid w:val="00D15A60"/>
    <w:rsid w:val="00D16741"/>
    <w:rsid w:val="00D20E45"/>
    <w:rsid w:val="00D213E9"/>
    <w:rsid w:val="00D21D11"/>
    <w:rsid w:val="00D238FF"/>
    <w:rsid w:val="00D25499"/>
    <w:rsid w:val="00D26805"/>
    <w:rsid w:val="00D331D3"/>
    <w:rsid w:val="00D3591E"/>
    <w:rsid w:val="00D36384"/>
    <w:rsid w:val="00D37237"/>
    <w:rsid w:val="00D41A09"/>
    <w:rsid w:val="00D42675"/>
    <w:rsid w:val="00D51C80"/>
    <w:rsid w:val="00D545F9"/>
    <w:rsid w:val="00D605BC"/>
    <w:rsid w:val="00D62BAE"/>
    <w:rsid w:val="00D62F2C"/>
    <w:rsid w:val="00D63421"/>
    <w:rsid w:val="00D66698"/>
    <w:rsid w:val="00D66A52"/>
    <w:rsid w:val="00D734AF"/>
    <w:rsid w:val="00D76035"/>
    <w:rsid w:val="00D76DD2"/>
    <w:rsid w:val="00D77EF1"/>
    <w:rsid w:val="00D801AF"/>
    <w:rsid w:val="00D812D8"/>
    <w:rsid w:val="00D83F4B"/>
    <w:rsid w:val="00D8499B"/>
    <w:rsid w:val="00D86B98"/>
    <w:rsid w:val="00D87F0B"/>
    <w:rsid w:val="00D90D2B"/>
    <w:rsid w:val="00D92106"/>
    <w:rsid w:val="00D93E19"/>
    <w:rsid w:val="00D93E6D"/>
    <w:rsid w:val="00D94121"/>
    <w:rsid w:val="00D94552"/>
    <w:rsid w:val="00D94596"/>
    <w:rsid w:val="00D96A7C"/>
    <w:rsid w:val="00D96C9F"/>
    <w:rsid w:val="00DA0CC0"/>
    <w:rsid w:val="00DA3DE7"/>
    <w:rsid w:val="00DA4A47"/>
    <w:rsid w:val="00DB1D6A"/>
    <w:rsid w:val="00DB636E"/>
    <w:rsid w:val="00DB6A7D"/>
    <w:rsid w:val="00DB7DC6"/>
    <w:rsid w:val="00DB7F08"/>
    <w:rsid w:val="00DC2DD9"/>
    <w:rsid w:val="00DC4E56"/>
    <w:rsid w:val="00DC59C6"/>
    <w:rsid w:val="00DC6B17"/>
    <w:rsid w:val="00DD1BBC"/>
    <w:rsid w:val="00DD2B0C"/>
    <w:rsid w:val="00DD35C6"/>
    <w:rsid w:val="00DD3A7A"/>
    <w:rsid w:val="00DD608D"/>
    <w:rsid w:val="00DD609F"/>
    <w:rsid w:val="00DD731B"/>
    <w:rsid w:val="00DE0D9B"/>
    <w:rsid w:val="00DE114C"/>
    <w:rsid w:val="00DE30B3"/>
    <w:rsid w:val="00DE441F"/>
    <w:rsid w:val="00DE669B"/>
    <w:rsid w:val="00DF08F1"/>
    <w:rsid w:val="00DF0E10"/>
    <w:rsid w:val="00DF25C6"/>
    <w:rsid w:val="00DF2E43"/>
    <w:rsid w:val="00DF33DA"/>
    <w:rsid w:val="00DF5FBB"/>
    <w:rsid w:val="00DF69FF"/>
    <w:rsid w:val="00DF7AAF"/>
    <w:rsid w:val="00E019A3"/>
    <w:rsid w:val="00E02176"/>
    <w:rsid w:val="00E02FFA"/>
    <w:rsid w:val="00E044C8"/>
    <w:rsid w:val="00E1142C"/>
    <w:rsid w:val="00E165DA"/>
    <w:rsid w:val="00E22076"/>
    <w:rsid w:val="00E24814"/>
    <w:rsid w:val="00E30A98"/>
    <w:rsid w:val="00E34B07"/>
    <w:rsid w:val="00E36F5A"/>
    <w:rsid w:val="00E372F0"/>
    <w:rsid w:val="00E415A6"/>
    <w:rsid w:val="00E42759"/>
    <w:rsid w:val="00E43DB1"/>
    <w:rsid w:val="00E45023"/>
    <w:rsid w:val="00E45308"/>
    <w:rsid w:val="00E479EF"/>
    <w:rsid w:val="00E50EBE"/>
    <w:rsid w:val="00E51816"/>
    <w:rsid w:val="00E51E74"/>
    <w:rsid w:val="00E5531E"/>
    <w:rsid w:val="00E572C6"/>
    <w:rsid w:val="00E620D2"/>
    <w:rsid w:val="00E66506"/>
    <w:rsid w:val="00E67415"/>
    <w:rsid w:val="00E729E3"/>
    <w:rsid w:val="00E72E58"/>
    <w:rsid w:val="00E73807"/>
    <w:rsid w:val="00E7393A"/>
    <w:rsid w:val="00E74BF3"/>
    <w:rsid w:val="00E82448"/>
    <w:rsid w:val="00E85EE1"/>
    <w:rsid w:val="00E86526"/>
    <w:rsid w:val="00E905E4"/>
    <w:rsid w:val="00E969D1"/>
    <w:rsid w:val="00E976A7"/>
    <w:rsid w:val="00EA13DD"/>
    <w:rsid w:val="00EA6EEB"/>
    <w:rsid w:val="00EB090B"/>
    <w:rsid w:val="00EB16F5"/>
    <w:rsid w:val="00EB1992"/>
    <w:rsid w:val="00EB234F"/>
    <w:rsid w:val="00EB7A18"/>
    <w:rsid w:val="00EC089E"/>
    <w:rsid w:val="00EC0A48"/>
    <w:rsid w:val="00EC6FB6"/>
    <w:rsid w:val="00ED0E08"/>
    <w:rsid w:val="00ED4148"/>
    <w:rsid w:val="00ED5C51"/>
    <w:rsid w:val="00ED6F48"/>
    <w:rsid w:val="00ED76EF"/>
    <w:rsid w:val="00EE329D"/>
    <w:rsid w:val="00EE3506"/>
    <w:rsid w:val="00EE35D2"/>
    <w:rsid w:val="00EE6E5E"/>
    <w:rsid w:val="00EF132B"/>
    <w:rsid w:val="00EF29FE"/>
    <w:rsid w:val="00EF4214"/>
    <w:rsid w:val="00EF46E8"/>
    <w:rsid w:val="00EF6358"/>
    <w:rsid w:val="00EF74D2"/>
    <w:rsid w:val="00EF7B6C"/>
    <w:rsid w:val="00EF7D04"/>
    <w:rsid w:val="00F01861"/>
    <w:rsid w:val="00F01F1A"/>
    <w:rsid w:val="00F02149"/>
    <w:rsid w:val="00F021F6"/>
    <w:rsid w:val="00F02C5C"/>
    <w:rsid w:val="00F031A4"/>
    <w:rsid w:val="00F032B2"/>
    <w:rsid w:val="00F038C3"/>
    <w:rsid w:val="00F056EC"/>
    <w:rsid w:val="00F101D8"/>
    <w:rsid w:val="00F15BB1"/>
    <w:rsid w:val="00F17C8C"/>
    <w:rsid w:val="00F209A3"/>
    <w:rsid w:val="00F218A9"/>
    <w:rsid w:val="00F24862"/>
    <w:rsid w:val="00F24C40"/>
    <w:rsid w:val="00F24D3F"/>
    <w:rsid w:val="00F258F9"/>
    <w:rsid w:val="00F260CE"/>
    <w:rsid w:val="00F26315"/>
    <w:rsid w:val="00F30A80"/>
    <w:rsid w:val="00F33646"/>
    <w:rsid w:val="00F340F4"/>
    <w:rsid w:val="00F34A8C"/>
    <w:rsid w:val="00F40893"/>
    <w:rsid w:val="00F40E57"/>
    <w:rsid w:val="00F40F9C"/>
    <w:rsid w:val="00F41390"/>
    <w:rsid w:val="00F429D9"/>
    <w:rsid w:val="00F4670B"/>
    <w:rsid w:val="00F526F8"/>
    <w:rsid w:val="00F52E5D"/>
    <w:rsid w:val="00F546F3"/>
    <w:rsid w:val="00F56130"/>
    <w:rsid w:val="00F570AE"/>
    <w:rsid w:val="00F6196B"/>
    <w:rsid w:val="00F626EB"/>
    <w:rsid w:val="00F63777"/>
    <w:rsid w:val="00F640D3"/>
    <w:rsid w:val="00F65963"/>
    <w:rsid w:val="00F70A4C"/>
    <w:rsid w:val="00F71F9C"/>
    <w:rsid w:val="00F72333"/>
    <w:rsid w:val="00F75169"/>
    <w:rsid w:val="00F80B58"/>
    <w:rsid w:val="00F82AF4"/>
    <w:rsid w:val="00F851A5"/>
    <w:rsid w:val="00F85441"/>
    <w:rsid w:val="00F8669A"/>
    <w:rsid w:val="00F87E6D"/>
    <w:rsid w:val="00F90E20"/>
    <w:rsid w:val="00F918A8"/>
    <w:rsid w:val="00F973E8"/>
    <w:rsid w:val="00F97C08"/>
    <w:rsid w:val="00FA0C8C"/>
    <w:rsid w:val="00FA21D4"/>
    <w:rsid w:val="00FA5394"/>
    <w:rsid w:val="00FC0CB2"/>
    <w:rsid w:val="00FC4E77"/>
    <w:rsid w:val="00FD0569"/>
    <w:rsid w:val="00FD098A"/>
    <w:rsid w:val="00FD1AFD"/>
    <w:rsid w:val="00FD1C6B"/>
    <w:rsid w:val="00FD54CE"/>
    <w:rsid w:val="00FE0444"/>
    <w:rsid w:val="00FE229F"/>
    <w:rsid w:val="00FE46AE"/>
    <w:rsid w:val="00FF1E90"/>
    <w:rsid w:val="00FF330A"/>
    <w:rsid w:val="00FF735F"/>
    <w:rsid w:val="1AB72387"/>
    <w:rsid w:val="6D824BD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611105C"/>
  <w15:docId w15:val="{F37D0B36-592E-4D81-B352-B645D972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946E71"/>
    <w:pPr>
      <w:spacing w:line="360" w:lineRule="auto"/>
      <w:ind w:firstLine="709"/>
      <w:jc w:val="both"/>
    </w:pPr>
    <w:rPr>
      <w:rFonts w:ascii="Georgia" w:hAnsi="Georgia"/>
      <w:szCs w:val="24"/>
    </w:rPr>
  </w:style>
  <w:style w:type="paragraph" w:styleId="Titolo1">
    <w:name w:val="heading 1"/>
    <w:basedOn w:val="Normale"/>
    <w:next w:val="Normale"/>
    <w:link w:val="Titolo1Carattere"/>
    <w:qFormat/>
    <w:rsid w:val="005677A7"/>
    <w:pPr>
      <w:keepNext/>
      <w:pBdr>
        <w:bottom w:val="single" w:sz="8" w:space="3" w:color="00A5FF"/>
      </w:pBdr>
      <w:spacing w:before="240" w:after="240"/>
      <w:ind w:firstLine="0"/>
      <w:jc w:val="left"/>
      <w:outlineLvl w:val="0"/>
    </w:pPr>
    <w:rPr>
      <w:rFonts w:ascii="Ubuntu" w:hAnsi="Ubuntu" w:cs="Arial"/>
      <w:b/>
      <w:kern w:val="32"/>
      <w:sz w:val="28"/>
      <w:szCs w:val="32"/>
      <w:u w:color="3366FF"/>
    </w:rPr>
  </w:style>
  <w:style w:type="paragraph" w:styleId="Titolo2">
    <w:name w:val="heading 2"/>
    <w:basedOn w:val="Normale"/>
    <w:next w:val="Normale"/>
    <w:autoRedefine/>
    <w:qFormat/>
    <w:rsid w:val="00946E71"/>
    <w:pPr>
      <w:keepNext/>
      <w:widowControl w:val="0"/>
      <w:pBdr>
        <w:bottom w:val="single" w:sz="6" w:space="1" w:color="BFBFBF"/>
      </w:pBdr>
      <w:spacing w:before="240" w:after="120"/>
      <w:ind w:firstLine="0"/>
      <w:jc w:val="left"/>
      <w:outlineLvl w:val="1"/>
    </w:pPr>
    <w:rPr>
      <w:rFonts w:ascii="Ubuntu" w:hAnsi="Ubuntu" w:cs="Arial"/>
      <w:b/>
      <w:bCs/>
      <w:iCs/>
      <w:noProof/>
      <w:sz w:val="24"/>
      <w:szCs w:val="28"/>
    </w:rPr>
  </w:style>
  <w:style w:type="paragraph" w:styleId="Titolo3">
    <w:name w:val="heading 3"/>
    <w:basedOn w:val="Normale"/>
    <w:next w:val="Normale"/>
    <w:autoRedefine/>
    <w:qFormat/>
    <w:rsid w:val="00465DCE"/>
    <w:pPr>
      <w:keepNext/>
      <w:pBdr>
        <w:bottom w:val="single" w:sz="4" w:space="1" w:color="8DB3E2" w:themeColor="text2" w:themeTint="66"/>
      </w:pBdr>
      <w:spacing w:before="240" w:after="120"/>
      <w:ind w:firstLine="0"/>
      <w:jc w:val="left"/>
      <w:outlineLvl w:val="2"/>
    </w:pPr>
    <w:rPr>
      <w:rFonts w:ascii="Ubuntu" w:hAnsi="Ubuntu" w:cs="Arial"/>
      <w:b/>
      <w:bCs/>
      <w:smallCaps/>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dicedellefigure">
    <w:name w:val="table of figures"/>
    <w:basedOn w:val="Normale"/>
    <w:next w:val="Normale"/>
    <w:semiHidden/>
    <w:rsid w:val="003C1EDC"/>
    <w:pPr>
      <w:ind w:left="400" w:hanging="400"/>
      <w:jc w:val="left"/>
    </w:pPr>
    <w:rPr>
      <w:rFonts w:ascii="Times New Roman" w:hAnsi="Times New Roman"/>
      <w:smallCaps/>
      <w:szCs w:val="20"/>
    </w:rPr>
  </w:style>
  <w:style w:type="numbering" w:customStyle="1" w:styleId="Elencopuntato">
    <w:name w:val="Elenco puntato"/>
    <w:basedOn w:val="Nessunelenco"/>
    <w:rsid w:val="00BD1F3F"/>
    <w:pPr>
      <w:numPr>
        <w:numId w:val="1"/>
      </w:numPr>
    </w:pPr>
  </w:style>
  <w:style w:type="paragraph" w:styleId="Sommario1">
    <w:name w:val="toc 1"/>
    <w:basedOn w:val="Normale"/>
    <w:next w:val="Normale"/>
    <w:autoRedefine/>
    <w:uiPriority w:val="39"/>
    <w:rsid w:val="00982254"/>
    <w:pPr>
      <w:tabs>
        <w:tab w:val="right" w:leader="dot" w:pos="9628"/>
      </w:tabs>
      <w:spacing w:before="120"/>
      <w:jc w:val="left"/>
    </w:pPr>
    <w:rPr>
      <w:rFonts w:asciiTheme="majorHAnsi" w:hAnsiTheme="majorHAnsi"/>
      <w:b/>
      <w:bCs/>
      <w:noProof/>
      <w:sz w:val="24"/>
    </w:rPr>
  </w:style>
  <w:style w:type="paragraph" w:styleId="Sommario2">
    <w:name w:val="toc 2"/>
    <w:basedOn w:val="Normale"/>
    <w:next w:val="Normale"/>
    <w:autoRedefine/>
    <w:uiPriority w:val="39"/>
    <w:rsid w:val="00B84DA6"/>
    <w:pPr>
      <w:jc w:val="left"/>
    </w:pPr>
    <w:rPr>
      <w:szCs w:val="22"/>
    </w:rPr>
  </w:style>
  <w:style w:type="paragraph" w:styleId="Sommario3">
    <w:name w:val="toc 3"/>
    <w:basedOn w:val="Normale"/>
    <w:next w:val="Normale"/>
    <w:autoRedefine/>
    <w:uiPriority w:val="39"/>
    <w:rsid w:val="00982254"/>
    <w:pPr>
      <w:ind w:left="220"/>
      <w:jc w:val="left"/>
    </w:pPr>
    <w:rPr>
      <w:szCs w:val="22"/>
    </w:rPr>
  </w:style>
  <w:style w:type="paragraph" w:styleId="Sommario4">
    <w:name w:val="toc 4"/>
    <w:basedOn w:val="Normale"/>
    <w:next w:val="Normale"/>
    <w:autoRedefine/>
    <w:semiHidden/>
    <w:rsid w:val="003C1EDC"/>
    <w:pPr>
      <w:pBdr>
        <w:between w:val="double" w:sz="6" w:space="0" w:color="auto"/>
      </w:pBdr>
      <w:ind w:left="440"/>
      <w:jc w:val="left"/>
    </w:pPr>
    <w:rPr>
      <w:szCs w:val="20"/>
    </w:rPr>
  </w:style>
  <w:style w:type="paragraph" w:styleId="Sommario5">
    <w:name w:val="toc 5"/>
    <w:basedOn w:val="Normale"/>
    <w:next w:val="Normale"/>
    <w:autoRedefine/>
    <w:semiHidden/>
    <w:rsid w:val="003C1EDC"/>
    <w:pPr>
      <w:pBdr>
        <w:between w:val="double" w:sz="6" w:space="0" w:color="auto"/>
      </w:pBdr>
      <w:ind w:left="660"/>
      <w:jc w:val="left"/>
    </w:pPr>
    <w:rPr>
      <w:szCs w:val="20"/>
    </w:rPr>
  </w:style>
  <w:style w:type="paragraph" w:styleId="Sommario6">
    <w:name w:val="toc 6"/>
    <w:basedOn w:val="Normale"/>
    <w:next w:val="Normale"/>
    <w:autoRedefine/>
    <w:semiHidden/>
    <w:rsid w:val="003C1EDC"/>
    <w:pPr>
      <w:pBdr>
        <w:between w:val="double" w:sz="6" w:space="0" w:color="auto"/>
      </w:pBdr>
      <w:ind w:left="880"/>
      <w:jc w:val="left"/>
    </w:pPr>
    <w:rPr>
      <w:szCs w:val="20"/>
    </w:rPr>
  </w:style>
  <w:style w:type="paragraph" w:styleId="Sommario7">
    <w:name w:val="toc 7"/>
    <w:basedOn w:val="Normale"/>
    <w:next w:val="Normale"/>
    <w:autoRedefine/>
    <w:semiHidden/>
    <w:rsid w:val="003C1EDC"/>
    <w:pPr>
      <w:pBdr>
        <w:between w:val="double" w:sz="6" w:space="0" w:color="auto"/>
      </w:pBdr>
      <w:ind w:left="1100"/>
      <w:jc w:val="left"/>
    </w:pPr>
    <w:rPr>
      <w:szCs w:val="20"/>
    </w:rPr>
  </w:style>
  <w:style w:type="paragraph" w:styleId="Sommario8">
    <w:name w:val="toc 8"/>
    <w:basedOn w:val="Normale"/>
    <w:next w:val="Normale"/>
    <w:autoRedefine/>
    <w:semiHidden/>
    <w:rsid w:val="003C1EDC"/>
    <w:pPr>
      <w:pBdr>
        <w:between w:val="double" w:sz="6" w:space="0" w:color="auto"/>
      </w:pBdr>
      <w:ind w:left="1320"/>
      <w:jc w:val="left"/>
    </w:pPr>
    <w:rPr>
      <w:szCs w:val="20"/>
    </w:rPr>
  </w:style>
  <w:style w:type="paragraph" w:styleId="Sommario9">
    <w:name w:val="toc 9"/>
    <w:basedOn w:val="Normale"/>
    <w:next w:val="Normale"/>
    <w:autoRedefine/>
    <w:semiHidden/>
    <w:rsid w:val="003C1EDC"/>
    <w:pPr>
      <w:pBdr>
        <w:between w:val="double" w:sz="6" w:space="0" w:color="auto"/>
      </w:pBdr>
      <w:ind w:left="1540"/>
      <w:jc w:val="left"/>
    </w:pPr>
    <w:rPr>
      <w:szCs w:val="20"/>
    </w:rPr>
  </w:style>
  <w:style w:type="paragraph" w:customStyle="1" w:styleId="titoloprimapagina">
    <w:name w:val="titolo prima pagina"/>
    <w:basedOn w:val="Normale"/>
    <w:rsid w:val="00A461A1"/>
    <w:rPr>
      <w:b/>
      <w:sz w:val="32"/>
    </w:rPr>
  </w:style>
  <w:style w:type="paragraph" w:customStyle="1" w:styleId="normalesenzarientro">
    <w:name w:val="normale senza rientro"/>
    <w:basedOn w:val="Normale"/>
    <w:rsid w:val="00A461A1"/>
    <w:pPr>
      <w:ind w:firstLine="0"/>
    </w:pPr>
  </w:style>
  <w:style w:type="numbering" w:customStyle="1" w:styleId="ElencoPersonalizzato">
    <w:name w:val="Elenco Personalizzato"/>
    <w:basedOn w:val="Nessunelenco"/>
    <w:rsid w:val="008443F4"/>
    <w:pPr>
      <w:numPr>
        <w:numId w:val="3"/>
      </w:numPr>
    </w:pPr>
  </w:style>
  <w:style w:type="character" w:customStyle="1" w:styleId="Titolo1Carattere">
    <w:name w:val="Titolo 1 Carattere"/>
    <w:basedOn w:val="Carpredefinitoparagrafo"/>
    <w:link w:val="Titolo1"/>
    <w:rsid w:val="005677A7"/>
    <w:rPr>
      <w:rFonts w:ascii="Ubuntu" w:hAnsi="Ubuntu" w:cs="Arial"/>
      <w:b/>
      <w:kern w:val="32"/>
      <w:sz w:val="28"/>
      <w:szCs w:val="32"/>
      <w:u w:color="3366FF"/>
    </w:rPr>
  </w:style>
  <w:style w:type="paragraph" w:styleId="Pidipagina">
    <w:name w:val="footer"/>
    <w:basedOn w:val="Normale"/>
    <w:link w:val="PidipaginaCarattere"/>
    <w:rsid w:val="0061641C"/>
    <w:pPr>
      <w:tabs>
        <w:tab w:val="center" w:pos="4819"/>
        <w:tab w:val="right" w:pos="9638"/>
      </w:tabs>
    </w:pPr>
  </w:style>
  <w:style w:type="table" w:styleId="Grigliatabella">
    <w:name w:val="Table Grid"/>
    <w:basedOn w:val="Tabellanormale"/>
    <w:rsid w:val="00A60374"/>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dipaginaCarattere">
    <w:name w:val="Piè di pagina Carattere"/>
    <w:basedOn w:val="Carpredefinitoparagrafo"/>
    <w:link w:val="Pidipagina"/>
    <w:uiPriority w:val="99"/>
    <w:rsid w:val="006C37E4"/>
    <w:rPr>
      <w:rFonts w:ascii="ZapfHumnst BT" w:hAnsi="ZapfHumnst BT"/>
      <w:szCs w:val="24"/>
    </w:rPr>
  </w:style>
  <w:style w:type="paragraph" w:styleId="Testofumetto">
    <w:name w:val="Balloon Text"/>
    <w:basedOn w:val="Normale"/>
    <w:link w:val="TestofumettoCarattere"/>
    <w:rsid w:val="006C37E4"/>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6C37E4"/>
    <w:rPr>
      <w:rFonts w:ascii="Tahoma" w:hAnsi="Tahoma" w:cs="Tahoma"/>
      <w:sz w:val="16"/>
      <w:szCs w:val="16"/>
    </w:rPr>
  </w:style>
  <w:style w:type="paragraph" w:styleId="Intestazione">
    <w:name w:val="header"/>
    <w:basedOn w:val="Normale"/>
    <w:link w:val="IntestazioneCarattere"/>
    <w:uiPriority w:val="99"/>
    <w:unhideWhenUsed/>
    <w:rsid w:val="006C37E4"/>
    <w:pPr>
      <w:tabs>
        <w:tab w:val="center" w:pos="4680"/>
        <w:tab w:val="right" w:pos="9360"/>
      </w:tabs>
      <w:spacing w:line="240" w:lineRule="auto"/>
      <w:ind w:firstLine="0"/>
      <w:jc w:val="left"/>
    </w:pPr>
    <w:rPr>
      <w:rFonts w:ascii="Calibri" w:hAnsi="Calibri"/>
      <w:szCs w:val="22"/>
      <w:lang w:eastAsia="en-US"/>
    </w:rPr>
  </w:style>
  <w:style w:type="character" w:customStyle="1" w:styleId="IntestazioneCarattere">
    <w:name w:val="Intestazione Carattere"/>
    <w:basedOn w:val="Carpredefinitoparagrafo"/>
    <w:link w:val="Intestazione"/>
    <w:uiPriority w:val="99"/>
    <w:rsid w:val="006C37E4"/>
    <w:rPr>
      <w:rFonts w:ascii="Calibri" w:eastAsia="Times New Roman" w:hAnsi="Calibri" w:cs="Times New Roman"/>
      <w:sz w:val="22"/>
      <w:szCs w:val="22"/>
      <w:lang w:eastAsia="en-US"/>
    </w:rPr>
  </w:style>
  <w:style w:type="paragraph" w:styleId="Testonotadichiusura">
    <w:name w:val="endnote text"/>
    <w:basedOn w:val="Normale"/>
    <w:link w:val="TestonotadichiusuraCarattere"/>
    <w:rsid w:val="006A5D4A"/>
    <w:pPr>
      <w:spacing w:line="240" w:lineRule="auto"/>
    </w:pPr>
    <w:rPr>
      <w:szCs w:val="20"/>
    </w:rPr>
  </w:style>
  <w:style w:type="character" w:customStyle="1" w:styleId="TestonotadichiusuraCarattere">
    <w:name w:val="Testo nota di chiusura Carattere"/>
    <w:basedOn w:val="Carpredefinitoparagrafo"/>
    <w:link w:val="Testonotadichiusura"/>
    <w:rsid w:val="006A5D4A"/>
    <w:rPr>
      <w:rFonts w:ascii="ZapfHumnst BT" w:hAnsi="ZapfHumnst BT"/>
    </w:rPr>
  </w:style>
  <w:style w:type="character" w:styleId="Rimandonotadichiusura">
    <w:name w:val="endnote reference"/>
    <w:basedOn w:val="Carpredefinitoparagrafo"/>
    <w:rsid w:val="006A5D4A"/>
    <w:rPr>
      <w:vertAlign w:val="superscript"/>
    </w:rPr>
  </w:style>
  <w:style w:type="paragraph" w:styleId="Testonotaapidipagina">
    <w:name w:val="footnote text"/>
    <w:basedOn w:val="Normale"/>
    <w:link w:val="TestonotaapidipaginaCarattere"/>
    <w:rsid w:val="006A5D4A"/>
    <w:pPr>
      <w:spacing w:line="240" w:lineRule="auto"/>
    </w:pPr>
    <w:rPr>
      <w:szCs w:val="20"/>
    </w:rPr>
  </w:style>
  <w:style w:type="character" w:customStyle="1" w:styleId="TestonotaapidipaginaCarattere">
    <w:name w:val="Testo nota a piè di pagina Carattere"/>
    <w:basedOn w:val="Carpredefinitoparagrafo"/>
    <w:link w:val="Testonotaapidipagina"/>
    <w:rsid w:val="006A5D4A"/>
    <w:rPr>
      <w:rFonts w:ascii="ZapfHumnst BT" w:hAnsi="ZapfHumnst BT"/>
    </w:rPr>
  </w:style>
  <w:style w:type="character" w:styleId="Rimandonotaapidipagina">
    <w:name w:val="footnote reference"/>
    <w:basedOn w:val="Carpredefinitoparagrafo"/>
    <w:rsid w:val="006A5D4A"/>
    <w:rPr>
      <w:vertAlign w:val="superscript"/>
    </w:rPr>
  </w:style>
  <w:style w:type="paragraph" w:styleId="Paragrafoelenco">
    <w:name w:val="List Paragraph"/>
    <w:basedOn w:val="Normale"/>
    <w:uiPriority w:val="34"/>
    <w:qFormat/>
    <w:rsid w:val="00B23DE9"/>
    <w:pPr>
      <w:spacing w:line="240" w:lineRule="auto"/>
      <w:ind w:left="720" w:firstLine="0"/>
      <w:jc w:val="left"/>
    </w:pPr>
    <w:rPr>
      <w:rFonts w:ascii="Calibri" w:eastAsiaTheme="minorHAnsi" w:hAnsi="Calibri"/>
      <w:szCs w:val="22"/>
    </w:rPr>
  </w:style>
  <w:style w:type="character" w:styleId="Enfasigrassetto">
    <w:name w:val="Strong"/>
    <w:basedOn w:val="Carpredefinitoparagrafo"/>
    <w:uiPriority w:val="22"/>
    <w:qFormat/>
    <w:rsid w:val="000F0F69"/>
    <w:rPr>
      <w:b/>
      <w:bCs/>
    </w:rPr>
  </w:style>
  <w:style w:type="character" w:styleId="Collegamentoipertestuale">
    <w:name w:val="Hyperlink"/>
    <w:basedOn w:val="Carpredefinitoparagrafo"/>
    <w:uiPriority w:val="99"/>
    <w:rsid w:val="007677F7"/>
    <w:rPr>
      <w:color w:val="0000FF" w:themeColor="hyperlink"/>
      <w:u w:val="single"/>
    </w:rPr>
  </w:style>
  <w:style w:type="paragraph" w:styleId="Titolosommario">
    <w:name w:val="TOC Heading"/>
    <w:basedOn w:val="Titolo1"/>
    <w:next w:val="Normale"/>
    <w:uiPriority w:val="39"/>
    <w:semiHidden/>
    <w:unhideWhenUsed/>
    <w:qFormat/>
    <w:rsid w:val="00982254"/>
    <w:pPr>
      <w:keepLines/>
      <w:pBdr>
        <w:bottom w:val="none" w:sz="0" w:space="0" w:color="auto"/>
      </w:pBdr>
      <w:spacing w:before="480" w:after="0" w:line="276" w:lineRule="auto"/>
      <w:outlineLvl w:val="9"/>
    </w:pPr>
    <w:rPr>
      <w:rFonts w:asciiTheme="majorHAnsi" w:eastAsiaTheme="majorEastAsia" w:hAnsiTheme="majorHAnsi" w:cstheme="majorBidi"/>
      <w:bCs/>
      <w:color w:val="0080FF"/>
      <w:kern w:val="0"/>
      <w:szCs w:val="28"/>
    </w:rPr>
  </w:style>
  <w:style w:type="paragraph" w:styleId="Sottotitolo">
    <w:name w:val="Subtitle"/>
    <w:basedOn w:val="Normale"/>
    <w:next w:val="Normale"/>
    <w:link w:val="SottotitoloCarattere"/>
    <w:qFormat/>
    <w:rsid w:val="0088385A"/>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ottotitoloCarattere">
    <w:name w:val="Sottotitolo Carattere"/>
    <w:basedOn w:val="Carpredefinitoparagrafo"/>
    <w:link w:val="Sottotitolo"/>
    <w:rsid w:val="0088385A"/>
    <w:rPr>
      <w:rFonts w:asciiTheme="majorHAnsi" w:eastAsiaTheme="majorEastAsia" w:hAnsiTheme="majorHAnsi" w:cstheme="majorBidi"/>
      <w:i/>
      <w:iCs/>
      <w:color w:val="4F81BD" w:themeColor="accent1"/>
      <w:spacing w:val="15"/>
      <w:sz w:val="24"/>
      <w:szCs w:val="24"/>
    </w:rPr>
  </w:style>
  <w:style w:type="character" w:styleId="Enfasicorsivo">
    <w:name w:val="Emphasis"/>
    <w:basedOn w:val="Carpredefinitoparagrafo"/>
    <w:qFormat/>
    <w:rsid w:val="00C174E4"/>
    <w:rPr>
      <w:i/>
      <w:iCs/>
    </w:rPr>
  </w:style>
  <w:style w:type="table" w:styleId="Grigliaacolori-Colore1">
    <w:name w:val="Colorful Grid Accent 1"/>
    <w:basedOn w:val="Tabellanormale"/>
    <w:uiPriority w:val="73"/>
    <w:rsid w:val="0085608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Elencomedio2-Colore1">
    <w:name w:val="Medium List 2 Accent 1"/>
    <w:basedOn w:val="Tabellanormale"/>
    <w:uiPriority w:val="66"/>
    <w:rsid w:val="00856087"/>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1-Colore1">
    <w:name w:val="Medium List 1 Accent 1"/>
    <w:basedOn w:val="Tabellanormale"/>
    <w:uiPriority w:val="65"/>
    <w:rsid w:val="0085608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fondomedio1-Colore1">
    <w:name w:val="Medium Shading 1 Accent 1"/>
    <w:basedOn w:val="Tabellanormale"/>
    <w:uiPriority w:val="63"/>
    <w:rsid w:val="0085608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Numeropagina">
    <w:name w:val="page number"/>
    <w:basedOn w:val="Carpredefinitoparagrafo"/>
    <w:rsid w:val="00822F4D"/>
  </w:style>
  <w:style w:type="paragraph" w:customStyle="1" w:styleId="IntestazionetabellaMthode">
    <w:name w:val="Intestazione tabella Méthode"/>
    <w:basedOn w:val="Normale"/>
    <w:qFormat/>
    <w:rsid w:val="005677A7"/>
    <w:pPr>
      <w:tabs>
        <w:tab w:val="left" w:pos="987"/>
      </w:tabs>
      <w:ind w:firstLine="0"/>
      <w:jc w:val="left"/>
    </w:pPr>
    <w:rPr>
      <w:rFonts w:ascii="Ubuntu" w:hAnsi="Ubuntu"/>
      <w:bCs/>
      <w:color w:val="FFFFFF" w:themeColor="background1"/>
    </w:rPr>
  </w:style>
  <w:style w:type="paragraph" w:customStyle="1" w:styleId="NormaleInTabellaMthode">
    <w:name w:val="Normale In Tabella Méthode"/>
    <w:basedOn w:val="Normale"/>
    <w:qFormat/>
    <w:rsid w:val="005677A7"/>
    <w:pPr>
      <w:ind w:firstLine="0"/>
    </w:pPr>
    <w:rPr>
      <w:rFonts w:ascii="Ubuntu Light" w:hAnsi="Ubuntu Light"/>
    </w:rPr>
  </w:style>
  <w:style w:type="table" w:styleId="Sfondomedio1-Colore5">
    <w:name w:val="Medium Shading 1 Accent 5"/>
    <w:basedOn w:val="Tabellanormale"/>
    <w:uiPriority w:val="63"/>
    <w:rsid w:val="001A46A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TableParagraph">
    <w:name w:val="Table Paragraph"/>
    <w:basedOn w:val="Normale"/>
    <w:uiPriority w:val="1"/>
    <w:qFormat/>
    <w:rsid w:val="00E45308"/>
    <w:pPr>
      <w:widowControl w:val="0"/>
      <w:spacing w:line="240" w:lineRule="auto"/>
      <w:ind w:firstLine="0"/>
      <w:jc w:val="left"/>
    </w:pPr>
    <w:rPr>
      <w:rFonts w:asciiTheme="minorHAnsi" w:eastAsiaTheme="minorHAnsi" w:hAnsiTheme="minorHAnsi" w:cstheme="minorBidi"/>
      <w:sz w:val="22"/>
      <w:szCs w:val="22"/>
      <w:lang w:val="en-US" w:eastAsia="en-US"/>
    </w:rPr>
  </w:style>
  <w:style w:type="character" w:styleId="Rimandocommento">
    <w:name w:val="annotation reference"/>
    <w:basedOn w:val="Carpredefinitoparagrafo"/>
    <w:semiHidden/>
    <w:unhideWhenUsed/>
    <w:rsid w:val="00A5322F"/>
    <w:rPr>
      <w:sz w:val="18"/>
      <w:szCs w:val="18"/>
    </w:rPr>
  </w:style>
  <w:style w:type="paragraph" w:styleId="Testocommento">
    <w:name w:val="annotation text"/>
    <w:basedOn w:val="Normale"/>
    <w:link w:val="TestocommentoCarattere"/>
    <w:semiHidden/>
    <w:unhideWhenUsed/>
    <w:rsid w:val="00A5322F"/>
    <w:pPr>
      <w:spacing w:line="240" w:lineRule="auto"/>
    </w:pPr>
    <w:rPr>
      <w:sz w:val="24"/>
    </w:rPr>
  </w:style>
  <w:style w:type="character" w:customStyle="1" w:styleId="TestocommentoCarattere">
    <w:name w:val="Testo commento Carattere"/>
    <w:basedOn w:val="Carpredefinitoparagrafo"/>
    <w:link w:val="Testocommento"/>
    <w:semiHidden/>
    <w:rsid w:val="00A5322F"/>
    <w:rPr>
      <w:rFonts w:ascii="Georgia" w:hAnsi="Georgia"/>
      <w:sz w:val="24"/>
      <w:szCs w:val="24"/>
    </w:rPr>
  </w:style>
  <w:style w:type="paragraph" w:styleId="Soggettocommento">
    <w:name w:val="annotation subject"/>
    <w:basedOn w:val="Testocommento"/>
    <w:next w:val="Testocommento"/>
    <w:link w:val="SoggettocommentoCarattere"/>
    <w:semiHidden/>
    <w:unhideWhenUsed/>
    <w:rsid w:val="00A5322F"/>
    <w:rPr>
      <w:b/>
      <w:bCs/>
      <w:sz w:val="20"/>
      <w:szCs w:val="20"/>
    </w:rPr>
  </w:style>
  <w:style w:type="character" w:customStyle="1" w:styleId="SoggettocommentoCarattere">
    <w:name w:val="Soggetto commento Carattere"/>
    <w:basedOn w:val="TestocommentoCarattere"/>
    <w:link w:val="Soggettocommento"/>
    <w:semiHidden/>
    <w:rsid w:val="00A5322F"/>
    <w:rPr>
      <w:rFonts w:ascii="Georgia" w:hAnsi="Georgia"/>
      <w:b/>
      <w:bCs/>
      <w:sz w:val="24"/>
      <w:szCs w:val="24"/>
    </w:rPr>
  </w:style>
  <w:style w:type="paragraph" w:styleId="Titolo">
    <w:name w:val="Title"/>
    <w:basedOn w:val="Normale"/>
    <w:next w:val="Normale"/>
    <w:link w:val="TitoloCarattere"/>
    <w:qFormat/>
    <w:rsid w:val="00AC4612"/>
    <w:pPr>
      <w:spacing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AC4612"/>
    <w:rPr>
      <w:rFonts w:asciiTheme="majorHAnsi" w:eastAsiaTheme="majorEastAsia" w:hAnsiTheme="majorHAnsi" w:cstheme="majorBidi"/>
      <w:spacing w:val="-10"/>
      <w:kern w:val="28"/>
      <w:sz w:val="56"/>
      <w:szCs w:val="56"/>
    </w:rPr>
  </w:style>
  <w:style w:type="character" w:styleId="Menzionenonrisolta">
    <w:name w:val="Unresolved Mention"/>
    <w:basedOn w:val="Carpredefinitoparagrafo"/>
    <w:uiPriority w:val="99"/>
    <w:semiHidden/>
    <w:unhideWhenUsed/>
    <w:rsid w:val="007865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5807">
      <w:bodyDiv w:val="1"/>
      <w:marLeft w:val="0"/>
      <w:marRight w:val="0"/>
      <w:marTop w:val="0"/>
      <w:marBottom w:val="0"/>
      <w:divBdr>
        <w:top w:val="none" w:sz="0" w:space="0" w:color="auto"/>
        <w:left w:val="none" w:sz="0" w:space="0" w:color="auto"/>
        <w:bottom w:val="none" w:sz="0" w:space="0" w:color="auto"/>
        <w:right w:val="none" w:sz="0" w:space="0" w:color="auto"/>
      </w:divBdr>
    </w:div>
    <w:div w:id="25065427">
      <w:bodyDiv w:val="1"/>
      <w:marLeft w:val="0"/>
      <w:marRight w:val="0"/>
      <w:marTop w:val="0"/>
      <w:marBottom w:val="0"/>
      <w:divBdr>
        <w:top w:val="none" w:sz="0" w:space="0" w:color="auto"/>
        <w:left w:val="none" w:sz="0" w:space="0" w:color="auto"/>
        <w:bottom w:val="none" w:sz="0" w:space="0" w:color="auto"/>
        <w:right w:val="none" w:sz="0" w:space="0" w:color="auto"/>
      </w:divBdr>
    </w:div>
    <w:div w:id="83842344">
      <w:bodyDiv w:val="1"/>
      <w:marLeft w:val="0"/>
      <w:marRight w:val="0"/>
      <w:marTop w:val="0"/>
      <w:marBottom w:val="0"/>
      <w:divBdr>
        <w:top w:val="none" w:sz="0" w:space="0" w:color="auto"/>
        <w:left w:val="none" w:sz="0" w:space="0" w:color="auto"/>
        <w:bottom w:val="none" w:sz="0" w:space="0" w:color="auto"/>
        <w:right w:val="none" w:sz="0" w:space="0" w:color="auto"/>
      </w:divBdr>
      <w:divsChild>
        <w:div w:id="520515356">
          <w:marLeft w:val="0"/>
          <w:marRight w:val="0"/>
          <w:marTop w:val="0"/>
          <w:marBottom w:val="0"/>
          <w:divBdr>
            <w:top w:val="none" w:sz="0" w:space="0" w:color="auto"/>
            <w:left w:val="none" w:sz="0" w:space="0" w:color="auto"/>
            <w:bottom w:val="none" w:sz="0" w:space="0" w:color="auto"/>
            <w:right w:val="none" w:sz="0" w:space="0" w:color="auto"/>
          </w:divBdr>
        </w:div>
        <w:div w:id="540675377">
          <w:marLeft w:val="0"/>
          <w:marRight w:val="0"/>
          <w:marTop w:val="0"/>
          <w:marBottom w:val="0"/>
          <w:divBdr>
            <w:top w:val="none" w:sz="0" w:space="0" w:color="auto"/>
            <w:left w:val="none" w:sz="0" w:space="0" w:color="auto"/>
            <w:bottom w:val="none" w:sz="0" w:space="0" w:color="auto"/>
            <w:right w:val="none" w:sz="0" w:space="0" w:color="auto"/>
          </w:divBdr>
        </w:div>
        <w:div w:id="429745016">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231701559">
          <w:marLeft w:val="0"/>
          <w:marRight w:val="0"/>
          <w:marTop w:val="0"/>
          <w:marBottom w:val="0"/>
          <w:divBdr>
            <w:top w:val="none" w:sz="0" w:space="0" w:color="auto"/>
            <w:left w:val="none" w:sz="0" w:space="0" w:color="auto"/>
            <w:bottom w:val="none" w:sz="0" w:space="0" w:color="auto"/>
            <w:right w:val="none" w:sz="0" w:space="0" w:color="auto"/>
          </w:divBdr>
        </w:div>
        <w:div w:id="1775397068">
          <w:marLeft w:val="0"/>
          <w:marRight w:val="0"/>
          <w:marTop w:val="0"/>
          <w:marBottom w:val="0"/>
          <w:divBdr>
            <w:top w:val="none" w:sz="0" w:space="0" w:color="auto"/>
            <w:left w:val="none" w:sz="0" w:space="0" w:color="auto"/>
            <w:bottom w:val="none" w:sz="0" w:space="0" w:color="auto"/>
            <w:right w:val="none" w:sz="0" w:space="0" w:color="auto"/>
          </w:divBdr>
        </w:div>
        <w:div w:id="2118402300">
          <w:marLeft w:val="0"/>
          <w:marRight w:val="0"/>
          <w:marTop w:val="0"/>
          <w:marBottom w:val="0"/>
          <w:divBdr>
            <w:top w:val="none" w:sz="0" w:space="0" w:color="auto"/>
            <w:left w:val="none" w:sz="0" w:space="0" w:color="auto"/>
            <w:bottom w:val="none" w:sz="0" w:space="0" w:color="auto"/>
            <w:right w:val="none" w:sz="0" w:space="0" w:color="auto"/>
          </w:divBdr>
        </w:div>
        <w:div w:id="396128346">
          <w:marLeft w:val="0"/>
          <w:marRight w:val="0"/>
          <w:marTop w:val="0"/>
          <w:marBottom w:val="0"/>
          <w:divBdr>
            <w:top w:val="none" w:sz="0" w:space="0" w:color="auto"/>
            <w:left w:val="none" w:sz="0" w:space="0" w:color="auto"/>
            <w:bottom w:val="none" w:sz="0" w:space="0" w:color="auto"/>
            <w:right w:val="none" w:sz="0" w:space="0" w:color="auto"/>
          </w:divBdr>
        </w:div>
        <w:div w:id="1535344426">
          <w:marLeft w:val="0"/>
          <w:marRight w:val="0"/>
          <w:marTop w:val="0"/>
          <w:marBottom w:val="0"/>
          <w:divBdr>
            <w:top w:val="none" w:sz="0" w:space="0" w:color="auto"/>
            <w:left w:val="none" w:sz="0" w:space="0" w:color="auto"/>
            <w:bottom w:val="none" w:sz="0" w:space="0" w:color="auto"/>
            <w:right w:val="none" w:sz="0" w:space="0" w:color="auto"/>
          </w:divBdr>
        </w:div>
        <w:div w:id="644434096">
          <w:marLeft w:val="0"/>
          <w:marRight w:val="0"/>
          <w:marTop w:val="0"/>
          <w:marBottom w:val="0"/>
          <w:divBdr>
            <w:top w:val="none" w:sz="0" w:space="0" w:color="auto"/>
            <w:left w:val="none" w:sz="0" w:space="0" w:color="auto"/>
            <w:bottom w:val="none" w:sz="0" w:space="0" w:color="auto"/>
            <w:right w:val="none" w:sz="0" w:space="0" w:color="auto"/>
          </w:divBdr>
        </w:div>
        <w:div w:id="893590525">
          <w:marLeft w:val="0"/>
          <w:marRight w:val="0"/>
          <w:marTop w:val="0"/>
          <w:marBottom w:val="0"/>
          <w:divBdr>
            <w:top w:val="none" w:sz="0" w:space="0" w:color="auto"/>
            <w:left w:val="none" w:sz="0" w:space="0" w:color="auto"/>
            <w:bottom w:val="none" w:sz="0" w:space="0" w:color="auto"/>
            <w:right w:val="none" w:sz="0" w:space="0" w:color="auto"/>
          </w:divBdr>
        </w:div>
        <w:div w:id="1164316036">
          <w:marLeft w:val="0"/>
          <w:marRight w:val="0"/>
          <w:marTop w:val="0"/>
          <w:marBottom w:val="0"/>
          <w:divBdr>
            <w:top w:val="none" w:sz="0" w:space="0" w:color="auto"/>
            <w:left w:val="none" w:sz="0" w:space="0" w:color="auto"/>
            <w:bottom w:val="none" w:sz="0" w:space="0" w:color="auto"/>
            <w:right w:val="none" w:sz="0" w:space="0" w:color="auto"/>
          </w:divBdr>
        </w:div>
      </w:divsChild>
    </w:div>
    <w:div w:id="254634804">
      <w:bodyDiv w:val="1"/>
      <w:marLeft w:val="0"/>
      <w:marRight w:val="0"/>
      <w:marTop w:val="0"/>
      <w:marBottom w:val="0"/>
      <w:divBdr>
        <w:top w:val="none" w:sz="0" w:space="0" w:color="auto"/>
        <w:left w:val="none" w:sz="0" w:space="0" w:color="auto"/>
        <w:bottom w:val="none" w:sz="0" w:space="0" w:color="auto"/>
        <w:right w:val="none" w:sz="0" w:space="0" w:color="auto"/>
      </w:divBdr>
    </w:div>
    <w:div w:id="517424638">
      <w:bodyDiv w:val="1"/>
      <w:marLeft w:val="0"/>
      <w:marRight w:val="0"/>
      <w:marTop w:val="0"/>
      <w:marBottom w:val="0"/>
      <w:divBdr>
        <w:top w:val="none" w:sz="0" w:space="0" w:color="auto"/>
        <w:left w:val="none" w:sz="0" w:space="0" w:color="auto"/>
        <w:bottom w:val="none" w:sz="0" w:space="0" w:color="auto"/>
        <w:right w:val="none" w:sz="0" w:space="0" w:color="auto"/>
      </w:divBdr>
    </w:div>
    <w:div w:id="769155226">
      <w:bodyDiv w:val="1"/>
      <w:marLeft w:val="0"/>
      <w:marRight w:val="0"/>
      <w:marTop w:val="0"/>
      <w:marBottom w:val="0"/>
      <w:divBdr>
        <w:top w:val="none" w:sz="0" w:space="0" w:color="auto"/>
        <w:left w:val="none" w:sz="0" w:space="0" w:color="auto"/>
        <w:bottom w:val="none" w:sz="0" w:space="0" w:color="auto"/>
        <w:right w:val="none" w:sz="0" w:space="0" w:color="auto"/>
      </w:divBdr>
    </w:div>
    <w:div w:id="822283116">
      <w:bodyDiv w:val="1"/>
      <w:marLeft w:val="0"/>
      <w:marRight w:val="0"/>
      <w:marTop w:val="0"/>
      <w:marBottom w:val="0"/>
      <w:divBdr>
        <w:top w:val="none" w:sz="0" w:space="0" w:color="auto"/>
        <w:left w:val="none" w:sz="0" w:space="0" w:color="auto"/>
        <w:bottom w:val="none" w:sz="0" w:space="0" w:color="auto"/>
        <w:right w:val="none" w:sz="0" w:space="0" w:color="auto"/>
      </w:divBdr>
    </w:div>
    <w:div w:id="1179274611">
      <w:bodyDiv w:val="1"/>
      <w:marLeft w:val="0"/>
      <w:marRight w:val="0"/>
      <w:marTop w:val="0"/>
      <w:marBottom w:val="0"/>
      <w:divBdr>
        <w:top w:val="none" w:sz="0" w:space="0" w:color="auto"/>
        <w:left w:val="none" w:sz="0" w:space="0" w:color="auto"/>
        <w:bottom w:val="none" w:sz="0" w:space="0" w:color="auto"/>
        <w:right w:val="none" w:sz="0" w:space="0" w:color="auto"/>
      </w:divBdr>
    </w:div>
    <w:div w:id="1281834866">
      <w:bodyDiv w:val="1"/>
      <w:marLeft w:val="0"/>
      <w:marRight w:val="0"/>
      <w:marTop w:val="0"/>
      <w:marBottom w:val="0"/>
      <w:divBdr>
        <w:top w:val="none" w:sz="0" w:space="0" w:color="auto"/>
        <w:left w:val="none" w:sz="0" w:space="0" w:color="auto"/>
        <w:bottom w:val="none" w:sz="0" w:space="0" w:color="auto"/>
        <w:right w:val="none" w:sz="0" w:space="0" w:color="auto"/>
      </w:divBdr>
    </w:div>
    <w:div w:id="1342507318">
      <w:bodyDiv w:val="1"/>
      <w:marLeft w:val="0"/>
      <w:marRight w:val="0"/>
      <w:marTop w:val="0"/>
      <w:marBottom w:val="0"/>
      <w:divBdr>
        <w:top w:val="none" w:sz="0" w:space="0" w:color="auto"/>
        <w:left w:val="none" w:sz="0" w:space="0" w:color="auto"/>
        <w:bottom w:val="none" w:sz="0" w:space="0" w:color="auto"/>
        <w:right w:val="none" w:sz="0" w:space="0" w:color="auto"/>
      </w:divBdr>
    </w:div>
    <w:div w:id="1366831937">
      <w:bodyDiv w:val="1"/>
      <w:marLeft w:val="0"/>
      <w:marRight w:val="0"/>
      <w:marTop w:val="0"/>
      <w:marBottom w:val="0"/>
      <w:divBdr>
        <w:top w:val="none" w:sz="0" w:space="0" w:color="auto"/>
        <w:left w:val="none" w:sz="0" w:space="0" w:color="auto"/>
        <w:bottom w:val="none" w:sz="0" w:space="0" w:color="auto"/>
        <w:right w:val="none" w:sz="0" w:space="0" w:color="auto"/>
      </w:divBdr>
    </w:div>
    <w:div w:id="1412239844">
      <w:bodyDiv w:val="1"/>
      <w:marLeft w:val="0"/>
      <w:marRight w:val="0"/>
      <w:marTop w:val="0"/>
      <w:marBottom w:val="0"/>
      <w:divBdr>
        <w:top w:val="none" w:sz="0" w:space="0" w:color="auto"/>
        <w:left w:val="none" w:sz="0" w:space="0" w:color="auto"/>
        <w:bottom w:val="none" w:sz="0" w:space="0" w:color="auto"/>
        <w:right w:val="none" w:sz="0" w:space="0" w:color="auto"/>
      </w:divBdr>
    </w:div>
    <w:div w:id="1494024490">
      <w:bodyDiv w:val="1"/>
      <w:marLeft w:val="0"/>
      <w:marRight w:val="0"/>
      <w:marTop w:val="0"/>
      <w:marBottom w:val="0"/>
      <w:divBdr>
        <w:top w:val="none" w:sz="0" w:space="0" w:color="auto"/>
        <w:left w:val="none" w:sz="0" w:space="0" w:color="auto"/>
        <w:bottom w:val="none" w:sz="0" w:space="0" w:color="auto"/>
        <w:right w:val="none" w:sz="0" w:space="0" w:color="auto"/>
      </w:divBdr>
      <w:divsChild>
        <w:div w:id="662203590">
          <w:marLeft w:val="0"/>
          <w:marRight w:val="0"/>
          <w:marTop w:val="0"/>
          <w:marBottom w:val="0"/>
          <w:divBdr>
            <w:top w:val="none" w:sz="0" w:space="0" w:color="auto"/>
            <w:left w:val="none" w:sz="0" w:space="0" w:color="auto"/>
            <w:bottom w:val="none" w:sz="0" w:space="0" w:color="auto"/>
            <w:right w:val="none" w:sz="0" w:space="0" w:color="auto"/>
          </w:divBdr>
        </w:div>
        <w:div w:id="110322465">
          <w:marLeft w:val="0"/>
          <w:marRight w:val="0"/>
          <w:marTop w:val="0"/>
          <w:marBottom w:val="0"/>
          <w:divBdr>
            <w:top w:val="none" w:sz="0" w:space="0" w:color="auto"/>
            <w:left w:val="none" w:sz="0" w:space="0" w:color="auto"/>
            <w:bottom w:val="none" w:sz="0" w:space="0" w:color="auto"/>
            <w:right w:val="none" w:sz="0" w:space="0" w:color="auto"/>
          </w:divBdr>
        </w:div>
        <w:div w:id="217015255">
          <w:marLeft w:val="0"/>
          <w:marRight w:val="0"/>
          <w:marTop w:val="0"/>
          <w:marBottom w:val="0"/>
          <w:divBdr>
            <w:top w:val="none" w:sz="0" w:space="0" w:color="auto"/>
            <w:left w:val="none" w:sz="0" w:space="0" w:color="auto"/>
            <w:bottom w:val="none" w:sz="0" w:space="0" w:color="auto"/>
            <w:right w:val="none" w:sz="0" w:space="0" w:color="auto"/>
          </w:divBdr>
        </w:div>
      </w:divsChild>
    </w:div>
    <w:div w:id="1530684693">
      <w:bodyDiv w:val="1"/>
      <w:marLeft w:val="0"/>
      <w:marRight w:val="0"/>
      <w:marTop w:val="0"/>
      <w:marBottom w:val="0"/>
      <w:divBdr>
        <w:top w:val="none" w:sz="0" w:space="0" w:color="auto"/>
        <w:left w:val="none" w:sz="0" w:space="0" w:color="auto"/>
        <w:bottom w:val="none" w:sz="0" w:space="0" w:color="auto"/>
        <w:right w:val="none" w:sz="0" w:space="0" w:color="auto"/>
      </w:divBdr>
    </w:div>
    <w:div w:id="1850674726">
      <w:bodyDiv w:val="1"/>
      <w:marLeft w:val="0"/>
      <w:marRight w:val="0"/>
      <w:marTop w:val="0"/>
      <w:marBottom w:val="0"/>
      <w:divBdr>
        <w:top w:val="none" w:sz="0" w:space="0" w:color="auto"/>
        <w:left w:val="none" w:sz="0" w:space="0" w:color="auto"/>
        <w:bottom w:val="none" w:sz="0" w:space="0" w:color="auto"/>
        <w:right w:val="none" w:sz="0" w:space="0" w:color="auto"/>
      </w:divBdr>
    </w:div>
    <w:div w:id="20582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s://www.microsoft.com/en-us/download/details.aspx?id=45331"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oter" Target="footer1.xml"/><Relationship Id="rId118" Type="http://schemas.openxmlformats.org/officeDocument/2006/relationships/theme" Target="theme/theme1.xml"/><Relationship Id="rId8" Type="http://schemas.openxmlformats.org/officeDocument/2006/relationships/hyperlink" Target="http://ec.europa.eu/eurostat/data/databas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zambon\Clienti\Zignago\m2001_15_Doc_Tecnico_Progetto%20(2).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1834A-7534-4F88-9028-D4E834323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m2001_15_Doc_Tecnico_Progetto (2).dotx</Template>
  <TotalTime>196</TotalTime>
  <Pages>33</Pages>
  <Words>1838</Words>
  <Characters>10478</Characters>
  <Application>Microsoft Office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I</vt:lpstr>
    </vt:vector>
  </TitlesOfParts>
  <Company>Méthode Srl</Company>
  <LinksUpToDate>false</LinksUpToDate>
  <CharactersWithSpaces>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creator>jenny zambon</dc:creator>
  <cp:lastModifiedBy>Marco Pozzan (AD)</cp:lastModifiedBy>
  <cp:revision>7</cp:revision>
  <cp:lastPrinted>2010-12-07T10:29:00Z</cp:lastPrinted>
  <dcterms:created xsi:type="dcterms:W3CDTF">2021-10-04T15:04:00Z</dcterms:created>
  <dcterms:modified xsi:type="dcterms:W3CDTF">2021-12-06T10:13:00Z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643236a-7779-4097-83fb-516fb7ec1991_Enabled">
    <vt:lpwstr>true</vt:lpwstr>
  </property>
  <property fmtid="{D5CDD505-2E9C-101B-9397-08002B2CF9AE}" pid="3" name="MSIP_Label_d643236a-7779-4097-83fb-516fb7ec1991_SetDate">
    <vt:lpwstr>2021-10-04T15:03:45Z</vt:lpwstr>
  </property>
  <property fmtid="{D5CDD505-2E9C-101B-9397-08002B2CF9AE}" pid="4" name="MSIP_Label_d643236a-7779-4097-83fb-516fb7ec1991_Method">
    <vt:lpwstr>Privileged</vt:lpwstr>
  </property>
  <property fmtid="{D5CDD505-2E9C-101B-9397-08002B2CF9AE}" pid="5" name="MSIP_Label_d643236a-7779-4097-83fb-516fb7ec1991_Name">
    <vt:lpwstr>PRivato</vt:lpwstr>
  </property>
  <property fmtid="{D5CDD505-2E9C-101B-9397-08002B2CF9AE}" pid="6" name="MSIP_Label_d643236a-7779-4097-83fb-516fb7ec1991_SiteId">
    <vt:lpwstr>50a52f98-ba1b-4c92-aa3c-c9ee7909f3a6</vt:lpwstr>
  </property>
  <property fmtid="{D5CDD505-2E9C-101B-9397-08002B2CF9AE}" pid="7" name="MSIP_Label_d643236a-7779-4097-83fb-516fb7ec1991_ActionId">
    <vt:lpwstr>96f63cc4-001f-4bc3-af4f-1bf5ca39a5df</vt:lpwstr>
  </property>
  <property fmtid="{D5CDD505-2E9C-101B-9397-08002B2CF9AE}" pid="8" name="MSIP_Label_d643236a-7779-4097-83fb-516fb7ec1991_ContentBits">
    <vt:lpwstr>0</vt:lpwstr>
  </property>
</Properties>
</file>